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6976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91008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spacing w:after="40"/>
        <w:rPr>
          <w:i/>
          <w:sz w:val="22"/>
          <w:szCs w:val="22"/>
        </w:rPr>
      </w:pPr>
      <w:r>
        <w:rPr>
          <w:rFonts w:hint="default"/>
          <w:b/>
          <w:color w:val="auto"/>
          <w:sz w:val="22"/>
          <w:szCs w:val="22"/>
          <w:lang w:val="en-PH"/>
        </w:rPr>
        <w:t>${school}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4928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700224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7152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88900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3.5pt;margin-top:7pt;height:815.65pt;width:538.55pt;z-index:-251643904;mso-width-relative:page;mso-height-relative:page;" fillcolor="#FFFFFF" filled="t" stroked="t" coordsize="21600,21600" o:gfxdata="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CYl7twAAAALAQAADwAAAAAAAAABACAAAAAiAAAAZHJzL2Rvd25yZXYueG1s&#10;UEsBAhQAFAAAAAgAh07iQEvTie8tAgAAdwQAAA4AAAAAAAAAAQAgAAAAKwEAAGRycy9lMm9Eb2Mu&#10;eG1sUEsFBgAAAAAGAAYAWQEAAMo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2032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rFonts w:hint="default"/>
          <w:b/>
          <w:color w:val="auto"/>
          <w:sz w:val="24"/>
          <w:u w:val="single"/>
          <w:lang w:val="en-PH"/>
        </w:rPr>
      </w:pPr>
      <w:r>
        <w:rPr>
          <w:b/>
          <w:color w:val="000000"/>
          <w:sz w:val="24"/>
        </w:rPr>
        <w:t xml:space="preserve">Mr./Mrs./Ms.:   </w:t>
      </w:r>
      <w:r>
        <w:rPr>
          <w:rFonts w:hint="default"/>
          <w:b/>
          <w:color w:val="auto"/>
          <w:sz w:val="24"/>
          <w:u w:val="single"/>
          <w:lang w:val="en-PH"/>
        </w:rPr>
        <w:t>${employee_name}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6079490</wp:posOffset>
                </wp:positionH>
                <wp:positionV relativeFrom="page">
                  <wp:posOffset>3305175</wp:posOffset>
                </wp:positionV>
                <wp:extent cx="552450" cy="200025"/>
                <wp:effectExtent l="0" t="0" r="0" b="9525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85B73">
                            <w:pP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8.7pt;margin-top:260.25pt;height:15.75pt;width:43.5pt;mso-position-vertical-relative:page;z-index:251659264;v-text-anchor:bottom;mso-width-relative:page;mso-height-relative:page;" filled="f" stroked="f" coordsize="21600,21600" o:gfxdata="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/QGytgAAAAMAQAADwAAAAAAAAABACAAAAAiAAAAZHJz&#10;L2Rvd25yZXYueG1sUEsBAhQAFAAAAAgAh07iQCEdKG8EAgAADg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6FB85B73">
                      <w:pP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margin">
                  <wp:posOffset>128905</wp:posOffset>
                </wp:positionH>
                <wp:positionV relativeFrom="paragraph">
                  <wp:posOffset>172720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left:10.15pt;margin-top:13.6pt;height:106.5pt;width:530.25pt;mso-position-horizontal-relative:margin;z-index:-251617280;mso-width-relative:page;mso-height-relative:page;" filled="f" stroked="f" coordsize="21600,21600" o:gfxdata="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rYOi72AAAAAoBAAAPAAAA&#10;AAAAAAEAIAAAACIAAABkcnMvZG93bnJldi54bWxQSwECFAAUAAAACACHTuJAiGviXxUCAAAo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ge">
                  <wp:posOffset>3228340</wp:posOffset>
                </wp:positionV>
                <wp:extent cx="2803525" cy="228600"/>
                <wp:effectExtent l="0" t="0" r="0" b="0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7B320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${position}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203.15pt;margin-top:254.2pt;height:18pt;width:220.75pt;mso-position-vertical-relative:page;z-index:251673600;v-text-anchor:bottom;mso-width-relative:page;mso-height-relative:page;" fillcolor="#FFFFFF" filled="t" stroked="f" coordsize="21600,21600" o:gfxdata="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1bh1R2gAAAAsB&#10;AAAPAAAAAAAAAAEAIAAAACIAAABkcnMvZG93bnJldi54bWxQSwECFAAUAAAACACHTuJAQ3GA2xkC&#10;AAA3BAAADgAAAAAAAAABACAAAAApAQAAZHJzL2Uyb0RvYy54bWxQSwUGAAAAAAYABgBZAQAAtAUA&#10;AAAA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1F7B3206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${position}</w:t>
                      </w:r>
                    </w:p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4624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ge">
                  <wp:posOffset>3571875</wp:posOffset>
                </wp:positionV>
                <wp:extent cx="1901190" cy="286385"/>
                <wp:effectExtent l="0" t="0" r="22860" b="18415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CB9858C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${employment_status}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1.95pt;margin-top:281.25pt;height:22.55pt;width:149.7pt;mso-position-vertical-relative:page;z-index:251686912;v-text-anchor:bottom;mso-width-relative:page;mso-height-relative:page;" fillcolor="#FFFFFF" filled="t" stroked="t" coordsize="21600,21600" o:gfxdata="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aB399kAAAALAQAADwAAAAAAAAABACAAAAAi&#10;AAAAZHJzL2Rvd25yZXYueG1sUEsBAhQAFAAAAAgAh07iQOvjRd9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CB9858C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${employment_status}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3442335</wp:posOffset>
                </wp:positionH>
                <wp:positionV relativeFrom="page">
                  <wp:posOffset>3614420</wp:posOffset>
                </wp:positionV>
                <wp:extent cx="3121025" cy="215900"/>
                <wp:effectExtent l="0" t="0" r="3175" b="12700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13194">
                            <w:pPr>
                              <w:jc w:val="center"/>
                              <w:rPr>
                                <w:rFonts w:hint="default"/>
                                <w:b/>
                                <w:color w:val="EE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${district} District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1.05pt;margin-top:284.6pt;height:17pt;width:245.75pt;mso-position-vertical-relative:page;z-index:251670528;v-text-anchor:bottom;mso-width-relative:page;mso-height-relative:page;" filled="f" stroked="f" coordsize="21600,21600" o:gfxdata="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8RWMAdsAAAAMAQAADwAAAAAA&#10;AAABACAAAAAiAAAAZHJzL2Rvd25yZXYueG1sUEsBAhQAFAAAAAgAh07iQIjTKQYQAgAAJQQAAA4A&#10;AAAAAAAAAQAgAAAAK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26913194">
                      <w:pPr>
                        <w:jc w:val="center"/>
                        <w:rPr>
                          <w:rFonts w:hint="default"/>
                          <w:b/>
                          <w:color w:val="EE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${district} District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8176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6672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5648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</w:t>
      </w:r>
      <w:r>
        <w:rPr>
          <w:rStyle w:val="16"/>
          <w:color w:val="EE0000"/>
        </w:rPr>
        <w:t xml:space="preserve">                     </w:t>
      </w:r>
      <w:r>
        <w:rPr>
          <w:rStyle w:val="16"/>
        </w:rPr>
        <w:t xml:space="preserve">                   status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76200</wp:posOffset>
                </wp:positionV>
                <wp:extent cx="4486275" cy="23050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pt;margin-top:6pt;height:18.15pt;width:353.25pt;z-index:251660288;mso-width-relative:page;mso-height-relative:page;" filled="f" stroked="f" coordsize="21600,21600" o:gfxdata="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IC+p2gAAAAoBAAAPAAAAAAAAAAEAIAAAACIAAABkcnMvZG93bnJldi54bWxQSwEC&#10;FAAUAAAACACHTuJAS5Aex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1616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5104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90170</wp:posOffset>
                </wp:positionV>
                <wp:extent cx="84391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7.1pt;height:21.75pt;width:66.45pt;z-index:251703296;mso-width-relative:page;mso-height-relative:page;" filled="f" stroked="f" coordsize="21600,21600" o:gfxdata="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+r0FNoAAAAIAQAADwAAAAAAAAABACAAAAAiAAAAZHJzL2Rvd25yZXYueG1sUEsB&#10;AhQAFAAAAAgAh07iQIz2BMY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>
                <wp:simplePos x="0" y="0"/>
                <wp:positionH relativeFrom="column">
                  <wp:posOffset>4631690</wp:posOffset>
                </wp:positionH>
                <wp:positionV relativeFrom="page">
                  <wp:posOffset>4562475</wp:posOffset>
                </wp:positionV>
                <wp:extent cx="179070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43B08BE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64.7pt;margin-top:359.25pt;height:28.05pt;width:141pt;mso-position-vertical-relative:page;z-index:-251635712;v-text-anchor:bottom;mso-width-relative:page;mso-height-relative:page;" fillcolor="#FFFFFF" filled="t" stroked="t" coordsize="21600,21600" o:gfxdata="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RGuVPaAAAADAEAAA8AAAAAAAAAAQAgAAAA&#10;IgAAAGRycy9kb3ducmV2LnhtbFBLAQIUABQAAAAIAIdO4kAhK247QgIAAK8EAAAOAAAAAAAAAAEA&#10;IAAAACk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543B08BE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2726690</wp:posOffset>
                </wp:positionH>
                <wp:positionV relativeFrom="page">
                  <wp:posOffset>4562475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87A07D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4.7pt;margin-top:359.25pt;height:28.05pt;width:119.7pt;mso-position-vertical-relative:page;z-index:-251632640;v-text-anchor:bottom;mso-width-relative:page;mso-height-relative:page;" fillcolor="#FFFFFF" filled="t" stroked="t" coordsize="21600,21600" o:gfxdata="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5i7u2gAAAAsBAAAPAAAAAAAAAAEAIAAAACIA&#10;AABkcnMvZG93bnJldi54bWxQSwECFAAUAAAACACHTuJAIiEv+U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87A07D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6128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  with Plantilla Item No.    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36913022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8784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  with Plantilla Item No.    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36913022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45720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3.6pt;height:0pt;width:115.2pt;z-index:251701248;mso-width-relative:page;mso-height-relative:page;" filled="f" stroked="t" coordsize="21600,21600" o:allowincell="f" o:gfxdata="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+w0t8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2272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27305</wp:posOffset>
                </wp:positionV>
                <wp:extent cx="1905000" cy="2381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15pt;margin-top:2.15pt;height:18.75pt;width:150pt;z-index:251706368;mso-width-relative:page;mso-height-relative:page;" filled="f" stroked="f" coordsize="21600,21600" o:gfxdata="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kQ/rNcAAAAIAQAADwAAAAAAAAABACAAAAAiAAAAZHJzL2Rvd25yZXYueG1sUEsBAhQA&#10;FAAAAAgAh07iQPHNe7ssAgAAZ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5344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4320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8720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88265</wp:posOffset>
                </wp:positionV>
                <wp:extent cx="153035" cy="2527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" cy="25273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F0FA3B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1pt;margin-top:6.95pt;height:19.9pt;width:12.05pt;z-index:251707392;mso-width-relative:page;mso-height-relative:page;" filled="f" stroked="f" coordsize="21600,21600" o:gfxdata="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mXH3L1gAAAAkBAAAPAAAAAAAAAAEA&#10;IAAAACIAAABkcnMvZG93bnJldi54bWxQSwECFAAUAAAACACHTuJAOZR5b0oCAACdBAAADgAAAAAA&#10;AAABACAAAAAlAQAAZHJzL2Uyb0RvYy54bWxQSwUGAAAAAAYABgBZAQAA4QU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BF0FA3B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9744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8544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4791372">
                            <w:pPr>
                              <w:jc w:val="center"/>
                              <w:rPr>
                                <w:rFonts w:hint="default"/>
                                <w:b/>
                                <w:color w:val="EE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 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4791372">
                      <w:pPr>
                        <w:jc w:val="center"/>
                        <w:rPr>
                          <w:rFonts w:hint="default"/>
                          <w:b/>
                          <w:color w:val="EE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 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2816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6496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1792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5168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GHAYLORD P. ANCIANO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Administrative Officer IV - HR 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4144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GHAYLORD P. ANCIANO  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Administrative Officer IV - HR 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8480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The position was published at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2096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The position was published at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D1B393D">
                            <w:pPr>
                              <w:spacing w:line="360" w:lineRule="auto"/>
                              <w:ind w:left="360" w:right="390" w:firstLine="360"/>
                              <w:jc w:val="both"/>
                              <w:rPr>
                                <w:rFonts w:hint="default"/>
                                <w:color w:val="00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3120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4D1B393D">
                      <w:pPr>
                        <w:spacing w:line="360" w:lineRule="auto"/>
                        <w:ind w:left="360" w:right="390" w:firstLine="360"/>
                        <w:jc w:val="both"/>
                        <w:rPr>
                          <w:rFonts w:hint="default"/>
                          <w:color w:val="00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0CF9C95A">
      <w:pPr>
        <w:jc w:val="center"/>
        <w:rPr>
          <w:rStyle w:val="24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1072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6432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49024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3424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0C3FBF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69A73AFA">
                            <w:r>
                              <w:tab/>
                            </w:r>
                          </w:p>
                          <w:p w14:paraId="58539E52">
                            <w:pPr>
                              <w:jc w:val="center"/>
                              <w:rPr>
                                <w:color w:val="auto"/>
                                <w:u w:val="singl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4F8E84C0">
                            <w:pPr>
                              <w:ind w:left="720"/>
                            </w:pPr>
                            <w:r>
                              <w:t xml:space="preserve">                                 Appointee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2400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30C3FBF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69A73AFA">
                      <w:r>
                        <w:tab/>
                      </w:r>
                    </w:p>
                    <w:p w14:paraId="58539E52">
                      <w:pPr>
                        <w:jc w:val="center"/>
                        <w:rPr>
                          <w:color w:val="auto"/>
                          <w:u w:val="single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4F8E84C0">
                      <w:pPr>
                        <w:ind w:left="720"/>
                      </w:pPr>
                      <w:r>
                        <w:t xml:space="preserve">                                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D7C"/>
    <w:rsid w:val="00003D49"/>
    <w:rsid w:val="0000691B"/>
    <w:rsid w:val="00006E0C"/>
    <w:rsid w:val="00007D81"/>
    <w:rsid w:val="00011265"/>
    <w:rsid w:val="000175A8"/>
    <w:rsid w:val="00017954"/>
    <w:rsid w:val="00020D6C"/>
    <w:rsid w:val="00021FD7"/>
    <w:rsid w:val="00025CC2"/>
    <w:rsid w:val="000312CE"/>
    <w:rsid w:val="00031D92"/>
    <w:rsid w:val="000340AA"/>
    <w:rsid w:val="00035FB7"/>
    <w:rsid w:val="00037F21"/>
    <w:rsid w:val="00041A8F"/>
    <w:rsid w:val="00044892"/>
    <w:rsid w:val="000452EA"/>
    <w:rsid w:val="00046136"/>
    <w:rsid w:val="00053B1F"/>
    <w:rsid w:val="0005633B"/>
    <w:rsid w:val="00064A96"/>
    <w:rsid w:val="0006622D"/>
    <w:rsid w:val="000667E1"/>
    <w:rsid w:val="000720F0"/>
    <w:rsid w:val="00072CE6"/>
    <w:rsid w:val="00074077"/>
    <w:rsid w:val="00074872"/>
    <w:rsid w:val="0007511E"/>
    <w:rsid w:val="000812BC"/>
    <w:rsid w:val="00083720"/>
    <w:rsid w:val="0008390B"/>
    <w:rsid w:val="000857D3"/>
    <w:rsid w:val="00085DB8"/>
    <w:rsid w:val="00085F96"/>
    <w:rsid w:val="00086271"/>
    <w:rsid w:val="00086426"/>
    <w:rsid w:val="00087E37"/>
    <w:rsid w:val="000908C3"/>
    <w:rsid w:val="000A0AF9"/>
    <w:rsid w:val="000A5CE7"/>
    <w:rsid w:val="000A72CD"/>
    <w:rsid w:val="000A7457"/>
    <w:rsid w:val="000B10CF"/>
    <w:rsid w:val="000B2318"/>
    <w:rsid w:val="000B2F20"/>
    <w:rsid w:val="000B380B"/>
    <w:rsid w:val="000B780E"/>
    <w:rsid w:val="000C52F1"/>
    <w:rsid w:val="000C5C5B"/>
    <w:rsid w:val="000C6039"/>
    <w:rsid w:val="000C6A0E"/>
    <w:rsid w:val="000C6DF2"/>
    <w:rsid w:val="000D066D"/>
    <w:rsid w:val="000D31A2"/>
    <w:rsid w:val="000D5C74"/>
    <w:rsid w:val="000E02B9"/>
    <w:rsid w:val="000E163A"/>
    <w:rsid w:val="000E20FC"/>
    <w:rsid w:val="000E2CC9"/>
    <w:rsid w:val="000E2F9C"/>
    <w:rsid w:val="000E31ED"/>
    <w:rsid w:val="000E52F2"/>
    <w:rsid w:val="000E5C2F"/>
    <w:rsid w:val="000E7E4E"/>
    <w:rsid w:val="000F1391"/>
    <w:rsid w:val="000F14B6"/>
    <w:rsid w:val="000F248C"/>
    <w:rsid w:val="000F5A66"/>
    <w:rsid w:val="00104432"/>
    <w:rsid w:val="001137F9"/>
    <w:rsid w:val="001138A1"/>
    <w:rsid w:val="00115937"/>
    <w:rsid w:val="00117AE2"/>
    <w:rsid w:val="00120852"/>
    <w:rsid w:val="00120C49"/>
    <w:rsid w:val="001225ED"/>
    <w:rsid w:val="00127F52"/>
    <w:rsid w:val="00134E93"/>
    <w:rsid w:val="0014001A"/>
    <w:rsid w:val="0014594E"/>
    <w:rsid w:val="00146038"/>
    <w:rsid w:val="00146EC3"/>
    <w:rsid w:val="001479AE"/>
    <w:rsid w:val="00147CD5"/>
    <w:rsid w:val="00151CB7"/>
    <w:rsid w:val="00152952"/>
    <w:rsid w:val="00155140"/>
    <w:rsid w:val="00155F39"/>
    <w:rsid w:val="00156281"/>
    <w:rsid w:val="00157DE0"/>
    <w:rsid w:val="001602BE"/>
    <w:rsid w:val="00161301"/>
    <w:rsid w:val="00162EA4"/>
    <w:rsid w:val="00165FC5"/>
    <w:rsid w:val="00166BCF"/>
    <w:rsid w:val="001741F4"/>
    <w:rsid w:val="00181B8F"/>
    <w:rsid w:val="00181FA5"/>
    <w:rsid w:val="00184D0F"/>
    <w:rsid w:val="001855BB"/>
    <w:rsid w:val="00187EB2"/>
    <w:rsid w:val="00191EA1"/>
    <w:rsid w:val="001929FE"/>
    <w:rsid w:val="001948D7"/>
    <w:rsid w:val="00195648"/>
    <w:rsid w:val="001959A9"/>
    <w:rsid w:val="001A0C9D"/>
    <w:rsid w:val="001A4259"/>
    <w:rsid w:val="001A42DE"/>
    <w:rsid w:val="001A6BBA"/>
    <w:rsid w:val="001A74C6"/>
    <w:rsid w:val="001B410C"/>
    <w:rsid w:val="001B4601"/>
    <w:rsid w:val="001B5ACA"/>
    <w:rsid w:val="001C5350"/>
    <w:rsid w:val="001C6EDD"/>
    <w:rsid w:val="001D1D52"/>
    <w:rsid w:val="001D27CB"/>
    <w:rsid w:val="001D3C1B"/>
    <w:rsid w:val="001D5F75"/>
    <w:rsid w:val="001D75B2"/>
    <w:rsid w:val="001D7D7C"/>
    <w:rsid w:val="001D7D80"/>
    <w:rsid w:val="001E0EC7"/>
    <w:rsid w:val="001E556A"/>
    <w:rsid w:val="001F102E"/>
    <w:rsid w:val="001F1CA8"/>
    <w:rsid w:val="001F3D84"/>
    <w:rsid w:val="001F55A0"/>
    <w:rsid w:val="001F5C64"/>
    <w:rsid w:val="001F613F"/>
    <w:rsid w:val="00200AC1"/>
    <w:rsid w:val="00202687"/>
    <w:rsid w:val="00202CB6"/>
    <w:rsid w:val="0020439D"/>
    <w:rsid w:val="00205229"/>
    <w:rsid w:val="00207F8C"/>
    <w:rsid w:val="00212C5F"/>
    <w:rsid w:val="00216E93"/>
    <w:rsid w:val="00217FA8"/>
    <w:rsid w:val="00220569"/>
    <w:rsid w:val="00222110"/>
    <w:rsid w:val="00225DA9"/>
    <w:rsid w:val="002355F7"/>
    <w:rsid w:val="002438A1"/>
    <w:rsid w:val="00245917"/>
    <w:rsid w:val="002460E2"/>
    <w:rsid w:val="002462B3"/>
    <w:rsid w:val="00252988"/>
    <w:rsid w:val="0025399C"/>
    <w:rsid w:val="002562B6"/>
    <w:rsid w:val="00263EEE"/>
    <w:rsid w:val="002645F1"/>
    <w:rsid w:val="00265C08"/>
    <w:rsid w:val="0026614E"/>
    <w:rsid w:val="00267C73"/>
    <w:rsid w:val="002706D1"/>
    <w:rsid w:val="002715D6"/>
    <w:rsid w:val="00272E42"/>
    <w:rsid w:val="00275E4E"/>
    <w:rsid w:val="0028307B"/>
    <w:rsid w:val="00283935"/>
    <w:rsid w:val="00284C30"/>
    <w:rsid w:val="00284C37"/>
    <w:rsid w:val="002852A7"/>
    <w:rsid w:val="00285F92"/>
    <w:rsid w:val="00286DB5"/>
    <w:rsid w:val="00287A5E"/>
    <w:rsid w:val="00290E77"/>
    <w:rsid w:val="00291A63"/>
    <w:rsid w:val="00292200"/>
    <w:rsid w:val="00293A4B"/>
    <w:rsid w:val="00294306"/>
    <w:rsid w:val="00295876"/>
    <w:rsid w:val="002972B5"/>
    <w:rsid w:val="002A1870"/>
    <w:rsid w:val="002A3E73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66C4"/>
    <w:rsid w:val="002E4C5F"/>
    <w:rsid w:val="002E511E"/>
    <w:rsid w:val="002E6F89"/>
    <w:rsid w:val="002F3FA9"/>
    <w:rsid w:val="002F5563"/>
    <w:rsid w:val="00304297"/>
    <w:rsid w:val="003044F4"/>
    <w:rsid w:val="0030524D"/>
    <w:rsid w:val="00306CD1"/>
    <w:rsid w:val="003100A9"/>
    <w:rsid w:val="003114AE"/>
    <w:rsid w:val="003123A3"/>
    <w:rsid w:val="003225F4"/>
    <w:rsid w:val="003242B5"/>
    <w:rsid w:val="0032466B"/>
    <w:rsid w:val="00324C00"/>
    <w:rsid w:val="003256C9"/>
    <w:rsid w:val="0033252C"/>
    <w:rsid w:val="0034234F"/>
    <w:rsid w:val="003432C6"/>
    <w:rsid w:val="00346894"/>
    <w:rsid w:val="00347353"/>
    <w:rsid w:val="00350792"/>
    <w:rsid w:val="003525B3"/>
    <w:rsid w:val="003538C3"/>
    <w:rsid w:val="003540F6"/>
    <w:rsid w:val="003565CB"/>
    <w:rsid w:val="00356B42"/>
    <w:rsid w:val="00357D58"/>
    <w:rsid w:val="0036517E"/>
    <w:rsid w:val="00366F4B"/>
    <w:rsid w:val="0037118A"/>
    <w:rsid w:val="0037272D"/>
    <w:rsid w:val="00372D8D"/>
    <w:rsid w:val="00375C81"/>
    <w:rsid w:val="00377CF3"/>
    <w:rsid w:val="0038729D"/>
    <w:rsid w:val="0039260B"/>
    <w:rsid w:val="00392B7B"/>
    <w:rsid w:val="0039349D"/>
    <w:rsid w:val="003977D3"/>
    <w:rsid w:val="003A2B17"/>
    <w:rsid w:val="003A3A17"/>
    <w:rsid w:val="003A49FF"/>
    <w:rsid w:val="003A5C07"/>
    <w:rsid w:val="003A5DB0"/>
    <w:rsid w:val="003A6275"/>
    <w:rsid w:val="003B09AA"/>
    <w:rsid w:val="003B5D6F"/>
    <w:rsid w:val="003B719E"/>
    <w:rsid w:val="003C2309"/>
    <w:rsid w:val="003C2BEA"/>
    <w:rsid w:val="003C3C4F"/>
    <w:rsid w:val="003C4927"/>
    <w:rsid w:val="003C4C6E"/>
    <w:rsid w:val="003C508F"/>
    <w:rsid w:val="003C52CE"/>
    <w:rsid w:val="003D1EE4"/>
    <w:rsid w:val="003D66A8"/>
    <w:rsid w:val="003E0C10"/>
    <w:rsid w:val="003E189D"/>
    <w:rsid w:val="003E2693"/>
    <w:rsid w:val="003E3516"/>
    <w:rsid w:val="003E566E"/>
    <w:rsid w:val="003E754E"/>
    <w:rsid w:val="003F1147"/>
    <w:rsid w:val="003F1299"/>
    <w:rsid w:val="003F44A7"/>
    <w:rsid w:val="003F5CF2"/>
    <w:rsid w:val="00401461"/>
    <w:rsid w:val="00401938"/>
    <w:rsid w:val="004026F0"/>
    <w:rsid w:val="00403AEE"/>
    <w:rsid w:val="00405487"/>
    <w:rsid w:val="00406BDE"/>
    <w:rsid w:val="0041162C"/>
    <w:rsid w:val="00417DA4"/>
    <w:rsid w:val="00422B63"/>
    <w:rsid w:val="004241F5"/>
    <w:rsid w:val="00425E41"/>
    <w:rsid w:val="00430B84"/>
    <w:rsid w:val="00430F72"/>
    <w:rsid w:val="004313AC"/>
    <w:rsid w:val="0043346C"/>
    <w:rsid w:val="00442885"/>
    <w:rsid w:val="00444555"/>
    <w:rsid w:val="00447583"/>
    <w:rsid w:val="00460ED7"/>
    <w:rsid w:val="00463471"/>
    <w:rsid w:val="00463E6D"/>
    <w:rsid w:val="00464745"/>
    <w:rsid w:val="004651EF"/>
    <w:rsid w:val="00466032"/>
    <w:rsid w:val="0046748B"/>
    <w:rsid w:val="00471885"/>
    <w:rsid w:val="00473EDF"/>
    <w:rsid w:val="00477B35"/>
    <w:rsid w:val="00481979"/>
    <w:rsid w:val="00490E5D"/>
    <w:rsid w:val="0049107C"/>
    <w:rsid w:val="004913C4"/>
    <w:rsid w:val="004916CD"/>
    <w:rsid w:val="00491C44"/>
    <w:rsid w:val="00492B1E"/>
    <w:rsid w:val="00496D11"/>
    <w:rsid w:val="00497109"/>
    <w:rsid w:val="00497D8E"/>
    <w:rsid w:val="004A203D"/>
    <w:rsid w:val="004A2D8F"/>
    <w:rsid w:val="004A4607"/>
    <w:rsid w:val="004A5144"/>
    <w:rsid w:val="004A5D1C"/>
    <w:rsid w:val="004B12D3"/>
    <w:rsid w:val="004B6CF1"/>
    <w:rsid w:val="004B75C2"/>
    <w:rsid w:val="004C1619"/>
    <w:rsid w:val="004D0E08"/>
    <w:rsid w:val="004D1CD1"/>
    <w:rsid w:val="004D1F2D"/>
    <w:rsid w:val="004D2802"/>
    <w:rsid w:val="004D2FCB"/>
    <w:rsid w:val="004D3A17"/>
    <w:rsid w:val="004D7740"/>
    <w:rsid w:val="004E0331"/>
    <w:rsid w:val="004E39B0"/>
    <w:rsid w:val="004E4718"/>
    <w:rsid w:val="004F08C8"/>
    <w:rsid w:val="004F1C65"/>
    <w:rsid w:val="004F6494"/>
    <w:rsid w:val="00502B7A"/>
    <w:rsid w:val="00510E8A"/>
    <w:rsid w:val="0051326B"/>
    <w:rsid w:val="00517B74"/>
    <w:rsid w:val="00517FB4"/>
    <w:rsid w:val="00523B21"/>
    <w:rsid w:val="00523F32"/>
    <w:rsid w:val="0052585B"/>
    <w:rsid w:val="0052654E"/>
    <w:rsid w:val="005268B7"/>
    <w:rsid w:val="00527760"/>
    <w:rsid w:val="005278A9"/>
    <w:rsid w:val="005349D9"/>
    <w:rsid w:val="005366B5"/>
    <w:rsid w:val="005421FA"/>
    <w:rsid w:val="00542214"/>
    <w:rsid w:val="0054302B"/>
    <w:rsid w:val="00544B2B"/>
    <w:rsid w:val="00554173"/>
    <w:rsid w:val="005601F5"/>
    <w:rsid w:val="00561314"/>
    <w:rsid w:val="00562005"/>
    <w:rsid w:val="005743C4"/>
    <w:rsid w:val="0057620D"/>
    <w:rsid w:val="0059054C"/>
    <w:rsid w:val="00591AD6"/>
    <w:rsid w:val="00591D59"/>
    <w:rsid w:val="00592E61"/>
    <w:rsid w:val="00592EF3"/>
    <w:rsid w:val="00594F59"/>
    <w:rsid w:val="005A054C"/>
    <w:rsid w:val="005A086D"/>
    <w:rsid w:val="005A2DBE"/>
    <w:rsid w:val="005A4C13"/>
    <w:rsid w:val="005A587D"/>
    <w:rsid w:val="005A6C7C"/>
    <w:rsid w:val="005B1441"/>
    <w:rsid w:val="005B1AEA"/>
    <w:rsid w:val="005B4168"/>
    <w:rsid w:val="005B4FCA"/>
    <w:rsid w:val="005B5C20"/>
    <w:rsid w:val="005B66F8"/>
    <w:rsid w:val="005B6EB0"/>
    <w:rsid w:val="005C2A40"/>
    <w:rsid w:val="005C543E"/>
    <w:rsid w:val="005C5E56"/>
    <w:rsid w:val="005C5F5E"/>
    <w:rsid w:val="005C61D5"/>
    <w:rsid w:val="005C7BEC"/>
    <w:rsid w:val="005D0301"/>
    <w:rsid w:val="005D2AA6"/>
    <w:rsid w:val="005D33CD"/>
    <w:rsid w:val="005D464A"/>
    <w:rsid w:val="005D4F69"/>
    <w:rsid w:val="005D72D9"/>
    <w:rsid w:val="005E00C2"/>
    <w:rsid w:val="005E4875"/>
    <w:rsid w:val="005E4C36"/>
    <w:rsid w:val="005E774E"/>
    <w:rsid w:val="005E7DFF"/>
    <w:rsid w:val="005F60C3"/>
    <w:rsid w:val="005F793C"/>
    <w:rsid w:val="005F793E"/>
    <w:rsid w:val="006029A9"/>
    <w:rsid w:val="00605262"/>
    <w:rsid w:val="00606BA3"/>
    <w:rsid w:val="00606FE5"/>
    <w:rsid w:val="006125E4"/>
    <w:rsid w:val="00612C8C"/>
    <w:rsid w:val="0061503E"/>
    <w:rsid w:val="00615968"/>
    <w:rsid w:val="00615D92"/>
    <w:rsid w:val="00616F2A"/>
    <w:rsid w:val="00621F07"/>
    <w:rsid w:val="00622ACC"/>
    <w:rsid w:val="00631DA9"/>
    <w:rsid w:val="00632F15"/>
    <w:rsid w:val="006360A7"/>
    <w:rsid w:val="0063634C"/>
    <w:rsid w:val="0064032A"/>
    <w:rsid w:val="0064218F"/>
    <w:rsid w:val="00643DD6"/>
    <w:rsid w:val="006456A4"/>
    <w:rsid w:val="00655B53"/>
    <w:rsid w:val="00656413"/>
    <w:rsid w:val="00661C89"/>
    <w:rsid w:val="00663511"/>
    <w:rsid w:val="006639CC"/>
    <w:rsid w:val="0067585B"/>
    <w:rsid w:val="00675C8E"/>
    <w:rsid w:val="00675DAC"/>
    <w:rsid w:val="00681BE2"/>
    <w:rsid w:val="006830FF"/>
    <w:rsid w:val="006833FA"/>
    <w:rsid w:val="00684BC8"/>
    <w:rsid w:val="00686636"/>
    <w:rsid w:val="00687C69"/>
    <w:rsid w:val="0069499E"/>
    <w:rsid w:val="006A38AF"/>
    <w:rsid w:val="006A7B95"/>
    <w:rsid w:val="006B28B1"/>
    <w:rsid w:val="006B3CCC"/>
    <w:rsid w:val="006B4ACC"/>
    <w:rsid w:val="006B5010"/>
    <w:rsid w:val="006B546A"/>
    <w:rsid w:val="006B707F"/>
    <w:rsid w:val="006C085B"/>
    <w:rsid w:val="006C0DE4"/>
    <w:rsid w:val="006C1EFA"/>
    <w:rsid w:val="006C772E"/>
    <w:rsid w:val="006D18EF"/>
    <w:rsid w:val="006D1928"/>
    <w:rsid w:val="006D387F"/>
    <w:rsid w:val="006D4D97"/>
    <w:rsid w:val="006D58EC"/>
    <w:rsid w:val="006D6F6C"/>
    <w:rsid w:val="006D72E1"/>
    <w:rsid w:val="006E0382"/>
    <w:rsid w:val="006E2B88"/>
    <w:rsid w:val="006E58BE"/>
    <w:rsid w:val="006E5C18"/>
    <w:rsid w:val="006E731E"/>
    <w:rsid w:val="006F005F"/>
    <w:rsid w:val="006F1A52"/>
    <w:rsid w:val="006F3883"/>
    <w:rsid w:val="006F4543"/>
    <w:rsid w:val="006F55EC"/>
    <w:rsid w:val="006F6950"/>
    <w:rsid w:val="006F7B0E"/>
    <w:rsid w:val="00701212"/>
    <w:rsid w:val="00701AF0"/>
    <w:rsid w:val="0070230A"/>
    <w:rsid w:val="00702F49"/>
    <w:rsid w:val="00705252"/>
    <w:rsid w:val="0070532C"/>
    <w:rsid w:val="00706BFC"/>
    <w:rsid w:val="007100AE"/>
    <w:rsid w:val="0071041F"/>
    <w:rsid w:val="007108D6"/>
    <w:rsid w:val="00710AC8"/>
    <w:rsid w:val="00712390"/>
    <w:rsid w:val="0072120B"/>
    <w:rsid w:val="0072357B"/>
    <w:rsid w:val="00725ABE"/>
    <w:rsid w:val="00727B14"/>
    <w:rsid w:val="007347AD"/>
    <w:rsid w:val="007368FF"/>
    <w:rsid w:val="00737228"/>
    <w:rsid w:val="00742847"/>
    <w:rsid w:val="00754475"/>
    <w:rsid w:val="0075450B"/>
    <w:rsid w:val="007550FB"/>
    <w:rsid w:val="00756D76"/>
    <w:rsid w:val="007571F9"/>
    <w:rsid w:val="00761CDB"/>
    <w:rsid w:val="00764F94"/>
    <w:rsid w:val="00765437"/>
    <w:rsid w:val="00770A8E"/>
    <w:rsid w:val="00771C7D"/>
    <w:rsid w:val="00774E03"/>
    <w:rsid w:val="00775044"/>
    <w:rsid w:val="00775B9E"/>
    <w:rsid w:val="00780119"/>
    <w:rsid w:val="007826AE"/>
    <w:rsid w:val="00783435"/>
    <w:rsid w:val="007849EA"/>
    <w:rsid w:val="00791370"/>
    <w:rsid w:val="00791A48"/>
    <w:rsid w:val="007930B7"/>
    <w:rsid w:val="007A081B"/>
    <w:rsid w:val="007A0E23"/>
    <w:rsid w:val="007A1B66"/>
    <w:rsid w:val="007A4B71"/>
    <w:rsid w:val="007A5112"/>
    <w:rsid w:val="007A5AC7"/>
    <w:rsid w:val="007A6AD2"/>
    <w:rsid w:val="007B2E4E"/>
    <w:rsid w:val="007B441C"/>
    <w:rsid w:val="007B79BA"/>
    <w:rsid w:val="007C2450"/>
    <w:rsid w:val="007C4992"/>
    <w:rsid w:val="007C790F"/>
    <w:rsid w:val="007D14AA"/>
    <w:rsid w:val="007D48D8"/>
    <w:rsid w:val="007E0FED"/>
    <w:rsid w:val="007E4006"/>
    <w:rsid w:val="007E4A1A"/>
    <w:rsid w:val="007E614E"/>
    <w:rsid w:val="007F07CC"/>
    <w:rsid w:val="007F0972"/>
    <w:rsid w:val="007F27B5"/>
    <w:rsid w:val="007F3EB3"/>
    <w:rsid w:val="007F4B99"/>
    <w:rsid w:val="007F5AB8"/>
    <w:rsid w:val="007F6001"/>
    <w:rsid w:val="00800074"/>
    <w:rsid w:val="0080779E"/>
    <w:rsid w:val="008130B6"/>
    <w:rsid w:val="008137B9"/>
    <w:rsid w:val="008139AD"/>
    <w:rsid w:val="00816F0D"/>
    <w:rsid w:val="00817586"/>
    <w:rsid w:val="00820457"/>
    <w:rsid w:val="00820798"/>
    <w:rsid w:val="00824EFD"/>
    <w:rsid w:val="008257BA"/>
    <w:rsid w:val="0082623B"/>
    <w:rsid w:val="00832326"/>
    <w:rsid w:val="00832555"/>
    <w:rsid w:val="008332E5"/>
    <w:rsid w:val="00834A52"/>
    <w:rsid w:val="0083628C"/>
    <w:rsid w:val="008373A3"/>
    <w:rsid w:val="0084425B"/>
    <w:rsid w:val="00844AE7"/>
    <w:rsid w:val="0084733C"/>
    <w:rsid w:val="00851084"/>
    <w:rsid w:val="008510E4"/>
    <w:rsid w:val="00852757"/>
    <w:rsid w:val="00852C6C"/>
    <w:rsid w:val="008535D4"/>
    <w:rsid w:val="00856711"/>
    <w:rsid w:val="00861EE4"/>
    <w:rsid w:val="00863335"/>
    <w:rsid w:val="00864622"/>
    <w:rsid w:val="008676F8"/>
    <w:rsid w:val="00867AF3"/>
    <w:rsid w:val="0087098C"/>
    <w:rsid w:val="00870F1C"/>
    <w:rsid w:val="00872135"/>
    <w:rsid w:val="00874E28"/>
    <w:rsid w:val="008757E0"/>
    <w:rsid w:val="0087608B"/>
    <w:rsid w:val="00882677"/>
    <w:rsid w:val="00886094"/>
    <w:rsid w:val="008922BE"/>
    <w:rsid w:val="008965FA"/>
    <w:rsid w:val="008A11F7"/>
    <w:rsid w:val="008A42C5"/>
    <w:rsid w:val="008B59C5"/>
    <w:rsid w:val="008B7D26"/>
    <w:rsid w:val="008C1E2D"/>
    <w:rsid w:val="008C46AD"/>
    <w:rsid w:val="008C4855"/>
    <w:rsid w:val="008C5509"/>
    <w:rsid w:val="008D0531"/>
    <w:rsid w:val="008D1E04"/>
    <w:rsid w:val="008D25B0"/>
    <w:rsid w:val="008D48E4"/>
    <w:rsid w:val="008D4EB0"/>
    <w:rsid w:val="008E03DC"/>
    <w:rsid w:val="008E31D3"/>
    <w:rsid w:val="008E419A"/>
    <w:rsid w:val="008E61F3"/>
    <w:rsid w:val="008E68EF"/>
    <w:rsid w:val="008E6903"/>
    <w:rsid w:val="008E78F1"/>
    <w:rsid w:val="008F2CE4"/>
    <w:rsid w:val="008F3F37"/>
    <w:rsid w:val="00906413"/>
    <w:rsid w:val="00906D05"/>
    <w:rsid w:val="009077F0"/>
    <w:rsid w:val="0091012D"/>
    <w:rsid w:val="009102CC"/>
    <w:rsid w:val="00911488"/>
    <w:rsid w:val="00912922"/>
    <w:rsid w:val="00914A05"/>
    <w:rsid w:val="00914C8D"/>
    <w:rsid w:val="0091588F"/>
    <w:rsid w:val="009170D1"/>
    <w:rsid w:val="00920ACD"/>
    <w:rsid w:val="00924B69"/>
    <w:rsid w:val="0093778F"/>
    <w:rsid w:val="00955789"/>
    <w:rsid w:val="009620DB"/>
    <w:rsid w:val="00963C07"/>
    <w:rsid w:val="009675A1"/>
    <w:rsid w:val="00967D3F"/>
    <w:rsid w:val="00973ABD"/>
    <w:rsid w:val="00974218"/>
    <w:rsid w:val="00974A0B"/>
    <w:rsid w:val="00980757"/>
    <w:rsid w:val="00980AA4"/>
    <w:rsid w:val="009841C1"/>
    <w:rsid w:val="009876DF"/>
    <w:rsid w:val="00987B3E"/>
    <w:rsid w:val="00993EAE"/>
    <w:rsid w:val="009963A5"/>
    <w:rsid w:val="009A7989"/>
    <w:rsid w:val="009B14B8"/>
    <w:rsid w:val="009B1F0E"/>
    <w:rsid w:val="009B200A"/>
    <w:rsid w:val="009B3226"/>
    <w:rsid w:val="009B4E2F"/>
    <w:rsid w:val="009B6612"/>
    <w:rsid w:val="009B7174"/>
    <w:rsid w:val="009C2BE7"/>
    <w:rsid w:val="009C54AF"/>
    <w:rsid w:val="009C5871"/>
    <w:rsid w:val="009D0424"/>
    <w:rsid w:val="009D2765"/>
    <w:rsid w:val="009D2E91"/>
    <w:rsid w:val="009D66A8"/>
    <w:rsid w:val="009E1827"/>
    <w:rsid w:val="009E3C34"/>
    <w:rsid w:val="009E4DFF"/>
    <w:rsid w:val="009E52AC"/>
    <w:rsid w:val="009E596B"/>
    <w:rsid w:val="009F0B28"/>
    <w:rsid w:val="009F0CBF"/>
    <w:rsid w:val="009F1275"/>
    <w:rsid w:val="009F3EA3"/>
    <w:rsid w:val="009F46C4"/>
    <w:rsid w:val="009F52AB"/>
    <w:rsid w:val="00A005C0"/>
    <w:rsid w:val="00A00680"/>
    <w:rsid w:val="00A02EA6"/>
    <w:rsid w:val="00A04C2A"/>
    <w:rsid w:val="00A11C00"/>
    <w:rsid w:val="00A150BA"/>
    <w:rsid w:val="00A16199"/>
    <w:rsid w:val="00A16C14"/>
    <w:rsid w:val="00A1765D"/>
    <w:rsid w:val="00A17ACB"/>
    <w:rsid w:val="00A22FFA"/>
    <w:rsid w:val="00A312D2"/>
    <w:rsid w:val="00A40EE2"/>
    <w:rsid w:val="00A41828"/>
    <w:rsid w:val="00A41E3C"/>
    <w:rsid w:val="00A43B5E"/>
    <w:rsid w:val="00A451E6"/>
    <w:rsid w:val="00A47DE4"/>
    <w:rsid w:val="00A565B2"/>
    <w:rsid w:val="00A57136"/>
    <w:rsid w:val="00A617D7"/>
    <w:rsid w:val="00A61B9D"/>
    <w:rsid w:val="00A63F20"/>
    <w:rsid w:val="00A63FD0"/>
    <w:rsid w:val="00A647E1"/>
    <w:rsid w:val="00A65546"/>
    <w:rsid w:val="00A71B5D"/>
    <w:rsid w:val="00A71C0F"/>
    <w:rsid w:val="00A72A04"/>
    <w:rsid w:val="00A74F20"/>
    <w:rsid w:val="00A774BA"/>
    <w:rsid w:val="00A823C9"/>
    <w:rsid w:val="00A84E1B"/>
    <w:rsid w:val="00A902BB"/>
    <w:rsid w:val="00A90397"/>
    <w:rsid w:val="00A93955"/>
    <w:rsid w:val="00A93F22"/>
    <w:rsid w:val="00A94F5E"/>
    <w:rsid w:val="00A95DBE"/>
    <w:rsid w:val="00AA1C85"/>
    <w:rsid w:val="00AA3719"/>
    <w:rsid w:val="00AA38F4"/>
    <w:rsid w:val="00AA762D"/>
    <w:rsid w:val="00AA7CF9"/>
    <w:rsid w:val="00AB2E34"/>
    <w:rsid w:val="00AB3D4A"/>
    <w:rsid w:val="00AB4939"/>
    <w:rsid w:val="00AB4D85"/>
    <w:rsid w:val="00AB705E"/>
    <w:rsid w:val="00AB7A9E"/>
    <w:rsid w:val="00AC0AE9"/>
    <w:rsid w:val="00AC1F05"/>
    <w:rsid w:val="00AC2892"/>
    <w:rsid w:val="00AC34CE"/>
    <w:rsid w:val="00AC6320"/>
    <w:rsid w:val="00AC6821"/>
    <w:rsid w:val="00AC6B7A"/>
    <w:rsid w:val="00AC6C0A"/>
    <w:rsid w:val="00AC7D37"/>
    <w:rsid w:val="00AD21DA"/>
    <w:rsid w:val="00AD2DAE"/>
    <w:rsid w:val="00AD3F90"/>
    <w:rsid w:val="00AD6DF5"/>
    <w:rsid w:val="00AE007C"/>
    <w:rsid w:val="00AE25D8"/>
    <w:rsid w:val="00AE4C1D"/>
    <w:rsid w:val="00AE5BC6"/>
    <w:rsid w:val="00AE61BF"/>
    <w:rsid w:val="00AF4ADF"/>
    <w:rsid w:val="00AF6390"/>
    <w:rsid w:val="00B00553"/>
    <w:rsid w:val="00B05935"/>
    <w:rsid w:val="00B0743D"/>
    <w:rsid w:val="00B12D08"/>
    <w:rsid w:val="00B1539D"/>
    <w:rsid w:val="00B23004"/>
    <w:rsid w:val="00B2484D"/>
    <w:rsid w:val="00B25A05"/>
    <w:rsid w:val="00B2631F"/>
    <w:rsid w:val="00B30484"/>
    <w:rsid w:val="00B3339C"/>
    <w:rsid w:val="00B33B82"/>
    <w:rsid w:val="00B375AF"/>
    <w:rsid w:val="00B37D83"/>
    <w:rsid w:val="00B37F1C"/>
    <w:rsid w:val="00B404EC"/>
    <w:rsid w:val="00B435DB"/>
    <w:rsid w:val="00B455AE"/>
    <w:rsid w:val="00B46414"/>
    <w:rsid w:val="00B508FA"/>
    <w:rsid w:val="00B559E8"/>
    <w:rsid w:val="00B55ADA"/>
    <w:rsid w:val="00B56E4A"/>
    <w:rsid w:val="00B57FBE"/>
    <w:rsid w:val="00B617E6"/>
    <w:rsid w:val="00B653A3"/>
    <w:rsid w:val="00B6639A"/>
    <w:rsid w:val="00B66503"/>
    <w:rsid w:val="00B66836"/>
    <w:rsid w:val="00B70955"/>
    <w:rsid w:val="00B7134C"/>
    <w:rsid w:val="00B71469"/>
    <w:rsid w:val="00B71E69"/>
    <w:rsid w:val="00B74565"/>
    <w:rsid w:val="00B74961"/>
    <w:rsid w:val="00B765C1"/>
    <w:rsid w:val="00B7678F"/>
    <w:rsid w:val="00B8133C"/>
    <w:rsid w:val="00B835A3"/>
    <w:rsid w:val="00B93815"/>
    <w:rsid w:val="00B96FCF"/>
    <w:rsid w:val="00B9778E"/>
    <w:rsid w:val="00BA23B5"/>
    <w:rsid w:val="00BA4F63"/>
    <w:rsid w:val="00BA6026"/>
    <w:rsid w:val="00BA7B3E"/>
    <w:rsid w:val="00BB3BC9"/>
    <w:rsid w:val="00BB4500"/>
    <w:rsid w:val="00BB4E95"/>
    <w:rsid w:val="00BB5D09"/>
    <w:rsid w:val="00BB7E69"/>
    <w:rsid w:val="00BC1E56"/>
    <w:rsid w:val="00BC20D0"/>
    <w:rsid w:val="00BD0A5A"/>
    <w:rsid w:val="00BD1789"/>
    <w:rsid w:val="00BD1CB7"/>
    <w:rsid w:val="00BD52EB"/>
    <w:rsid w:val="00BD5333"/>
    <w:rsid w:val="00BD6835"/>
    <w:rsid w:val="00BE47E8"/>
    <w:rsid w:val="00BE49D4"/>
    <w:rsid w:val="00BF06C5"/>
    <w:rsid w:val="00BF208A"/>
    <w:rsid w:val="00BF70AA"/>
    <w:rsid w:val="00C0020C"/>
    <w:rsid w:val="00C00CEF"/>
    <w:rsid w:val="00C03234"/>
    <w:rsid w:val="00C041F7"/>
    <w:rsid w:val="00C07529"/>
    <w:rsid w:val="00C10370"/>
    <w:rsid w:val="00C13860"/>
    <w:rsid w:val="00C13CED"/>
    <w:rsid w:val="00C1567B"/>
    <w:rsid w:val="00C159EB"/>
    <w:rsid w:val="00C2063A"/>
    <w:rsid w:val="00C24D26"/>
    <w:rsid w:val="00C27AAC"/>
    <w:rsid w:val="00C30C8E"/>
    <w:rsid w:val="00C334A1"/>
    <w:rsid w:val="00C33D96"/>
    <w:rsid w:val="00C452C8"/>
    <w:rsid w:val="00C50614"/>
    <w:rsid w:val="00C50942"/>
    <w:rsid w:val="00C54CB3"/>
    <w:rsid w:val="00C60873"/>
    <w:rsid w:val="00C615BD"/>
    <w:rsid w:val="00C6184C"/>
    <w:rsid w:val="00C61F10"/>
    <w:rsid w:val="00C62154"/>
    <w:rsid w:val="00C6792F"/>
    <w:rsid w:val="00C70492"/>
    <w:rsid w:val="00C73F77"/>
    <w:rsid w:val="00C75EBB"/>
    <w:rsid w:val="00C80EF2"/>
    <w:rsid w:val="00C80F4C"/>
    <w:rsid w:val="00C81BA0"/>
    <w:rsid w:val="00C83007"/>
    <w:rsid w:val="00C85088"/>
    <w:rsid w:val="00C8590C"/>
    <w:rsid w:val="00C861AF"/>
    <w:rsid w:val="00C8749E"/>
    <w:rsid w:val="00C94724"/>
    <w:rsid w:val="00C953EB"/>
    <w:rsid w:val="00C97BEA"/>
    <w:rsid w:val="00CA01D1"/>
    <w:rsid w:val="00CA2960"/>
    <w:rsid w:val="00CA442D"/>
    <w:rsid w:val="00CA4810"/>
    <w:rsid w:val="00CA5716"/>
    <w:rsid w:val="00CA59CC"/>
    <w:rsid w:val="00CA6032"/>
    <w:rsid w:val="00CB27A1"/>
    <w:rsid w:val="00CB5E07"/>
    <w:rsid w:val="00CB63C6"/>
    <w:rsid w:val="00CC40C0"/>
    <w:rsid w:val="00CC7874"/>
    <w:rsid w:val="00CD191C"/>
    <w:rsid w:val="00CD3AD5"/>
    <w:rsid w:val="00CD44DB"/>
    <w:rsid w:val="00CD6DAB"/>
    <w:rsid w:val="00CD766F"/>
    <w:rsid w:val="00CD7D23"/>
    <w:rsid w:val="00CE120D"/>
    <w:rsid w:val="00CE23B3"/>
    <w:rsid w:val="00CE27F0"/>
    <w:rsid w:val="00CE3098"/>
    <w:rsid w:val="00CE42BE"/>
    <w:rsid w:val="00CE58F9"/>
    <w:rsid w:val="00CF0802"/>
    <w:rsid w:val="00CF3B42"/>
    <w:rsid w:val="00D02054"/>
    <w:rsid w:val="00D0365C"/>
    <w:rsid w:val="00D044F6"/>
    <w:rsid w:val="00D07421"/>
    <w:rsid w:val="00D07FD5"/>
    <w:rsid w:val="00D12346"/>
    <w:rsid w:val="00D132D9"/>
    <w:rsid w:val="00D15654"/>
    <w:rsid w:val="00D16B21"/>
    <w:rsid w:val="00D1721A"/>
    <w:rsid w:val="00D17290"/>
    <w:rsid w:val="00D17B5A"/>
    <w:rsid w:val="00D20152"/>
    <w:rsid w:val="00D205A2"/>
    <w:rsid w:val="00D247C5"/>
    <w:rsid w:val="00D27750"/>
    <w:rsid w:val="00D3338D"/>
    <w:rsid w:val="00D33993"/>
    <w:rsid w:val="00D37238"/>
    <w:rsid w:val="00D40525"/>
    <w:rsid w:val="00D42161"/>
    <w:rsid w:val="00D4323B"/>
    <w:rsid w:val="00D432B3"/>
    <w:rsid w:val="00D43AD3"/>
    <w:rsid w:val="00D44CB5"/>
    <w:rsid w:val="00D45E6E"/>
    <w:rsid w:val="00D46168"/>
    <w:rsid w:val="00D463D9"/>
    <w:rsid w:val="00D522E5"/>
    <w:rsid w:val="00D574B6"/>
    <w:rsid w:val="00D60374"/>
    <w:rsid w:val="00D61A06"/>
    <w:rsid w:val="00D632D4"/>
    <w:rsid w:val="00D6566F"/>
    <w:rsid w:val="00D65B8A"/>
    <w:rsid w:val="00D71BB6"/>
    <w:rsid w:val="00D7743C"/>
    <w:rsid w:val="00D77D63"/>
    <w:rsid w:val="00D81B67"/>
    <w:rsid w:val="00D81F6C"/>
    <w:rsid w:val="00D87B01"/>
    <w:rsid w:val="00D902E6"/>
    <w:rsid w:val="00D9052C"/>
    <w:rsid w:val="00D9349F"/>
    <w:rsid w:val="00D9525A"/>
    <w:rsid w:val="00D9649F"/>
    <w:rsid w:val="00DA128F"/>
    <w:rsid w:val="00DA182D"/>
    <w:rsid w:val="00DA1A0C"/>
    <w:rsid w:val="00DA5669"/>
    <w:rsid w:val="00DA5D09"/>
    <w:rsid w:val="00DB17DA"/>
    <w:rsid w:val="00DB585E"/>
    <w:rsid w:val="00DB5DC9"/>
    <w:rsid w:val="00DC1B20"/>
    <w:rsid w:val="00DC3B3E"/>
    <w:rsid w:val="00DC5920"/>
    <w:rsid w:val="00DC63F2"/>
    <w:rsid w:val="00DC65F4"/>
    <w:rsid w:val="00DD0AA6"/>
    <w:rsid w:val="00DD13C6"/>
    <w:rsid w:val="00DD4613"/>
    <w:rsid w:val="00DD61F8"/>
    <w:rsid w:val="00DD7238"/>
    <w:rsid w:val="00DE1B96"/>
    <w:rsid w:val="00DE7917"/>
    <w:rsid w:val="00DF223D"/>
    <w:rsid w:val="00DF383B"/>
    <w:rsid w:val="00DF5FAD"/>
    <w:rsid w:val="00DF6862"/>
    <w:rsid w:val="00DF780C"/>
    <w:rsid w:val="00E004F7"/>
    <w:rsid w:val="00E0693B"/>
    <w:rsid w:val="00E1573C"/>
    <w:rsid w:val="00E16A65"/>
    <w:rsid w:val="00E23760"/>
    <w:rsid w:val="00E2648B"/>
    <w:rsid w:val="00E358CA"/>
    <w:rsid w:val="00E36DD3"/>
    <w:rsid w:val="00E3759D"/>
    <w:rsid w:val="00E376A1"/>
    <w:rsid w:val="00E37CB1"/>
    <w:rsid w:val="00E40D3A"/>
    <w:rsid w:val="00E40D87"/>
    <w:rsid w:val="00E41B97"/>
    <w:rsid w:val="00E42698"/>
    <w:rsid w:val="00E42A01"/>
    <w:rsid w:val="00E53B05"/>
    <w:rsid w:val="00E563FB"/>
    <w:rsid w:val="00E60385"/>
    <w:rsid w:val="00E60B52"/>
    <w:rsid w:val="00E624CC"/>
    <w:rsid w:val="00E63756"/>
    <w:rsid w:val="00E64A58"/>
    <w:rsid w:val="00E661BB"/>
    <w:rsid w:val="00E66FDD"/>
    <w:rsid w:val="00E678A2"/>
    <w:rsid w:val="00E71610"/>
    <w:rsid w:val="00E71EE7"/>
    <w:rsid w:val="00E81B67"/>
    <w:rsid w:val="00E823DF"/>
    <w:rsid w:val="00E86C71"/>
    <w:rsid w:val="00E86E2C"/>
    <w:rsid w:val="00E90C67"/>
    <w:rsid w:val="00E92D7B"/>
    <w:rsid w:val="00E94D0C"/>
    <w:rsid w:val="00EA35B4"/>
    <w:rsid w:val="00EA3868"/>
    <w:rsid w:val="00EA40EF"/>
    <w:rsid w:val="00EB1989"/>
    <w:rsid w:val="00EB44FB"/>
    <w:rsid w:val="00EB4BC5"/>
    <w:rsid w:val="00EB5AEA"/>
    <w:rsid w:val="00EB60B3"/>
    <w:rsid w:val="00EC2C4B"/>
    <w:rsid w:val="00EC4421"/>
    <w:rsid w:val="00EC5DF6"/>
    <w:rsid w:val="00EC7B06"/>
    <w:rsid w:val="00ED164B"/>
    <w:rsid w:val="00ED40B1"/>
    <w:rsid w:val="00ED4856"/>
    <w:rsid w:val="00ED5B66"/>
    <w:rsid w:val="00ED79CC"/>
    <w:rsid w:val="00EE0DB5"/>
    <w:rsid w:val="00EE13F0"/>
    <w:rsid w:val="00EE1C84"/>
    <w:rsid w:val="00EE1E75"/>
    <w:rsid w:val="00EE2111"/>
    <w:rsid w:val="00EE2E1F"/>
    <w:rsid w:val="00EE55BA"/>
    <w:rsid w:val="00EE79BB"/>
    <w:rsid w:val="00EF29DD"/>
    <w:rsid w:val="00EF6558"/>
    <w:rsid w:val="00EF7C2D"/>
    <w:rsid w:val="00EF7D71"/>
    <w:rsid w:val="00EF7F15"/>
    <w:rsid w:val="00F006D9"/>
    <w:rsid w:val="00F008EF"/>
    <w:rsid w:val="00F00CB1"/>
    <w:rsid w:val="00F0552E"/>
    <w:rsid w:val="00F0668A"/>
    <w:rsid w:val="00F10A3F"/>
    <w:rsid w:val="00F14715"/>
    <w:rsid w:val="00F14760"/>
    <w:rsid w:val="00F15BF2"/>
    <w:rsid w:val="00F2236B"/>
    <w:rsid w:val="00F22DE3"/>
    <w:rsid w:val="00F23127"/>
    <w:rsid w:val="00F272EC"/>
    <w:rsid w:val="00F309E3"/>
    <w:rsid w:val="00F33D74"/>
    <w:rsid w:val="00F36E86"/>
    <w:rsid w:val="00F37089"/>
    <w:rsid w:val="00F40999"/>
    <w:rsid w:val="00F43691"/>
    <w:rsid w:val="00F45406"/>
    <w:rsid w:val="00F45921"/>
    <w:rsid w:val="00F50DAF"/>
    <w:rsid w:val="00F51EBC"/>
    <w:rsid w:val="00F56BA4"/>
    <w:rsid w:val="00F56D59"/>
    <w:rsid w:val="00F57944"/>
    <w:rsid w:val="00F6029F"/>
    <w:rsid w:val="00F60967"/>
    <w:rsid w:val="00F6328D"/>
    <w:rsid w:val="00F6329A"/>
    <w:rsid w:val="00F66A1D"/>
    <w:rsid w:val="00F679E4"/>
    <w:rsid w:val="00F704CF"/>
    <w:rsid w:val="00F713EF"/>
    <w:rsid w:val="00F716FF"/>
    <w:rsid w:val="00F7726A"/>
    <w:rsid w:val="00F82B7C"/>
    <w:rsid w:val="00F83486"/>
    <w:rsid w:val="00F83E8C"/>
    <w:rsid w:val="00F87CB5"/>
    <w:rsid w:val="00F93B4F"/>
    <w:rsid w:val="00F94737"/>
    <w:rsid w:val="00F95265"/>
    <w:rsid w:val="00F971C7"/>
    <w:rsid w:val="00FA2C66"/>
    <w:rsid w:val="00FA341E"/>
    <w:rsid w:val="00FA3885"/>
    <w:rsid w:val="00FA5AB9"/>
    <w:rsid w:val="00FA788B"/>
    <w:rsid w:val="00FB2EE3"/>
    <w:rsid w:val="00FB3344"/>
    <w:rsid w:val="00FB3A10"/>
    <w:rsid w:val="00FB5D3B"/>
    <w:rsid w:val="00FB6F04"/>
    <w:rsid w:val="00FB748C"/>
    <w:rsid w:val="00FC1513"/>
    <w:rsid w:val="00FC1742"/>
    <w:rsid w:val="00FC1DCB"/>
    <w:rsid w:val="00FC26FE"/>
    <w:rsid w:val="00FD0C1E"/>
    <w:rsid w:val="00FD2D97"/>
    <w:rsid w:val="00FD3F6F"/>
    <w:rsid w:val="00FD4AE2"/>
    <w:rsid w:val="00FD5721"/>
    <w:rsid w:val="00FD653A"/>
    <w:rsid w:val="00FD7C8E"/>
    <w:rsid w:val="00FE0CB5"/>
    <w:rsid w:val="00FE0D28"/>
    <w:rsid w:val="00FF0EBB"/>
    <w:rsid w:val="00FF17E7"/>
    <w:rsid w:val="00FF2F43"/>
    <w:rsid w:val="00FF4A65"/>
    <w:rsid w:val="00FF4F03"/>
    <w:rsid w:val="00FF5E4D"/>
    <w:rsid w:val="00FF6DB7"/>
    <w:rsid w:val="06B86512"/>
    <w:rsid w:val="0898267C"/>
    <w:rsid w:val="1097590F"/>
    <w:rsid w:val="10A02655"/>
    <w:rsid w:val="137D5F06"/>
    <w:rsid w:val="138E61A0"/>
    <w:rsid w:val="1ADF6029"/>
    <w:rsid w:val="1B0D536D"/>
    <w:rsid w:val="1CA82B90"/>
    <w:rsid w:val="1FA4037A"/>
    <w:rsid w:val="25DA4C26"/>
    <w:rsid w:val="2E374C94"/>
    <w:rsid w:val="2E637B29"/>
    <w:rsid w:val="2E986CFE"/>
    <w:rsid w:val="308E18C1"/>
    <w:rsid w:val="351020AA"/>
    <w:rsid w:val="414A2F2A"/>
    <w:rsid w:val="41607664"/>
    <w:rsid w:val="48B127F0"/>
    <w:rsid w:val="503E6C32"/>
    <w:rsid w:val="5B0950EB"/>
    <w:rsid w:val="699B4CCF"/>
    <w:rsid w:val="6E66012B"/>
    <w:rsid w:val="72AB72EF"/>
    <w:rsid w:val="74FC737A"/>
    <w:rsid w:val="75400D68"/>
    <w:rsid w:val="76C778EB"/>
    <w:rsid w:val="77241AC6"/>
    <w:rsid w:val="7A526FF1"/>
    <w:rsid w:val="7A5D142C"/>
    <w:rsid w:val="7D5B3637"/>
    <w:rsid w:val="7F2561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5ADA96-6B37-44C9-916B-603F7A79B272}">
  <ds:schemaRefs/>
</ds:datastoreItem>
</file>

<file path=customXml/itemProps3.xml><?xml version="1.0" encoding="utf-8"?>
<ds:datastoreItem xmlns:ds="http://schemas.openxmlformats.org/officeDocument/2006/customXml" ds:itemID="{1A5AAE97-7767-4350-BC4C-D8BD8B855F0B}">
  <ds:schemaRefs/>
</ds:datastoreItem>
</file>

<file path=customXml/itemProps4.xml><?xml version="1.0" encoding="utf-8"?>
<ds:datastoreItem xmlns:ds="http://schemas.openxmlformats.org/officeDocument/2006/customXml" ds:itemID="{547534C1-321D-4C0B-9D51-AA133DA5F584}">
  <ds:schemaRefs/>
</ds:datastoreItem>
</file>

<file path=customXml/itemProps5.xml><?xml version="1.0" encoding="utf-8"?>
<ds:datastoreItem xmlns:ds="http://schemas.openxmlformats.org/officeDocument/2006/customXml" ds:itemID="{4C05208C-5CEB-4531-9757-7015881DFA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67</Words>
  <Characters>402</Characters>
  <Lines>13</Lines>
  <Paragraphs>3</Paragraphs>
  <TotalTime>0</TotalTime>
  <ScaleCrop>false</ScaleCrop>
  <LinksUpToDate>false</LinksUpToDate>
  <CharactersWithSpaces>1660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2026-06-09T05:40:00Z</dcterms:created>
  <dc:creator>Harold</dc:creator>
  <cp:keywords>FoxChit SOFTWARE SOLUTIONS</cp:keywords>
  <cp:lastModifiedBy>John Paul Gonzaga</cp:lastModifiedBy>
  <cp:lastPrinted>2026-03-24T07:36:00Z</cp:lastPrinted>
  <dcterms:modified xsi:type="dcterms:W3CDTF">2026-08-01T05:09:57Z</dcterms:modified>
  <dc:subject>Macro Virus Infection by The Narkotic Network</dc:subject>
  <dc:title>LOVE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6A46F56B343B4414BFA2DF95FA864110_12</vt:lpwstr>
  </property>
</Properties>
</file>