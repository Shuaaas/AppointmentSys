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6976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689984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spacing w:after="40"/>
        <w:rPr>
          <w:i/>
          <w:sz w:val="22"/>
          <w:szCs w:val="22"/>
        </w:rPr>
      </w:pPr>
      <w:r>
        <w:rPr>
          <w:rFonts w:hint="default"/>
          <w:b/>
          <w:color w:val="auto"/>
          <w:sz w:val="18"/>
          <w:szCs w:val="18"/>
          <w:lang w:val="en-PH"/>
        </w:rPr>
        <w:t>${school}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4928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1463040" cy="0"/>
                <wp:effectExtent l="0" t="0" r="0" b="0"/>
                <wp:wrapNone/>
                <wp:docPr id="25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-3.55pt;margin-top:6.8pt;height:0pt;width:115.2pt;z-index:251699200;mso-width-relative:page;mso-height-relative:page;" filled="f" stroked="t" coordsize="21600,21600" o:allowincell="f" o:gfxdata="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9QhMO1gAAAAgBAAAPAAAAAAAAAAEAIAAA&#10;ACIAAABkcnMvZG93bnJldi54bWxQSwECFAAUAAAACACHTuJAV5ns1NUBAAC1AwAADgAAAAAAAAAB&#10;ACAAAAAl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86360</wp:posOffset>
                </wp:positionV>
                <wp:extent cx="457200" cy="0"/>
                <wp:effectExtent l="0" t="0" r="0" b="0"/>
                <wp:wrapNone/>
                <wp:docPr id="23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-3.55pt;margin-top:6.8pt;height:0pt;width:36pt;z-index:251696128;mso-width-relative:page;mso-height-relative:page;" filled="f" stroked="t" coordsize="21600,21600" o:allowincell="f" o:gfxdata="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J2u6C1AAAAAcBAAAPAAAAAAAAAAEAIAAA&#10;ACIAAABkcnMvZG93bnJldi54bWxQSwECFAAUAAAACACHTuJAEpYc1d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.5pt;margin-top:7pt;height:815.65pt;width:538.55pt;z-index:-251643904;mso-width-relative:page;mso-height-relative:page;" fillcolor="#FFFFFF" filled="t" stroked="t" coordsize="21600,21600" o:gfxdata="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CYl7twAAAALAQAADwAAAAAAAAABACAAAAAiAAAAZHJzL2Rvd25yZXYueG1s&#10;UEsBAhQAFAAAAAgAh07iQEvTie8tAgAAdwQAAA4AAAAAAAAAAQAgAAAAKwEAAGRycy9lMm9Eb2Mu&#10;eG1sUEsFBgAAAAAGAAYAWQEAAMo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Education</w:t>
      </w:r>
    </w:p>
    <w:p w14:paraId="50041D51">
      <w:pPr>
        <w:jc w:val="center"/>
        <w:rPr>
          <w:sz w:val="28"/>
          <w:szCs w:val="28"/>
        </w:rPr>
      </w:pPr>
      <w:r>
        <w:rPr>
          <w:sz w:val="28"/>
          <w:szCs w:val="28"/>
        </w:rPr>
        <w:t>Division of Cavite Province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691008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  <w:bookmarkStart w:id="0" w:name="_GoBack"/>
      <w:bookmarkEnd w:id="0"/>
    </w:p>
    <w:p w14:paraId="425E9E74">
      <w:pPr>
        <w:ind w:left="360"/>
        <w:jc w:val="both"/>
        <w:rPr>
          <w:rFonts w:hint="default"/>
          <w:b/>
          <w:color w:val="auto"/>
          <w:sz w:val="24"/>
          <w:u w:val="single"/>
          <w:lang w:val="en-PH"/>
        </w:rPr>
      </w:pPr>
      <w:r>
        <w:rPr>
          <w:b/>
          <w:color w:val="000000"/>
          <w:sz w:val="24"/>
        </w:rPr>
        <w:t xml:space="preserve">Mr./Mrs./Ms.:   </w:t>
      </w:r>
      <w:r>
        <w:rPr>
          <w:rFonts w:hint="default"/>
          <w:b/>
          <w:color w:val="auto"/>
          <w:sz w:val="24"/>
          <w:u w:val="single"/>
          <w:lang w:val="en-PH"/>
        </w:rPr>
        <w:t>${employee_name}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2580005</wp:posOffset>
                </wp:positionH>
                <wp:positionV relativeFrom="page">
                  <wp:posOffset>3148965</wp:posOffset>
                </wp:positionV>
                <wp:extent cx="2803525" cy="325755"/>
                <wp:effectExtent l="0" t="0" r="635" b="9525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ADF6B3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${position} - (${senior_high_strand})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203.15pt;margin-top:247.95pt;height:25.65pt;width:220.75pt;mso-position-vertical-relative:page;z-index:251673600;v-text-anchor:bottom;mso-width-relative:page;mso-height-relative:page;" fillcolor="#FFFFFF" filled="t" stroked="f" coordsize="21600,21600" o:gfxdata="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jwIsjbAAAA&#10;CwEAAA8AAAAAAAAAAQAgAAAAIgAAAGRycy9kb3ducmV2LnhtbFBLAQIUABQAAAAIAIdO4kAgmbmI&#10;GgIAADcEAAAOAAAAAAAAAAEAIAAAACo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8ADF6B3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PH"/>
                        </w:rPr>
                        <w:t>${position} - (${senior_high_strand})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6079490</wp:posOffset>
                </wp:positionH>
                <wp:positionV relativeFrom="page">
                  <wp:posOffset>3305175</wp:posOffset>
                </wp:positionV>
                <wp:extent cx="552450" cy="200025"/>
                <wp:effectExtent l="0" t="0" r="0" b="9525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85B73">
                            <w:pP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78.7pt;margin-top:260.25pt;height:15.75pt;width:43.5pt;mso-position-vertical-relative:page;z-index:251659264;v-text-anchor:bottom;mso-width-relative:page;mso-height-relative:page;" filled="f" stroked="f" coordsize="21600,21600" o:gfxdata="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/QGytgAAAAMAQAADwAAAAAAAAABACAAAAAiAAAAZHJz&#10;L2Rvd25yZXYueG1sUEsBAhQAFAAAAAgAh07iQCEdKG8EAgAAD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6FB85B73">
                      <w:pP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margin">
                  <wp:posOffset>128905</wp:posOffset>
                </wp:positionH>
                <wp:positionV relativeFrom="paragraph">
                  <wp:posOffset>172720</wp:posOffset>
                </wp:positionV>
                <wp:extent cx="6734175" cy="1352550"/>
                <wp:effectExtent l="0" t="0" r="9525" b="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4175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6287B87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with a compensation rate of                                                                                             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spacing w:line="480" w:lineRule="auto"/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)  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0.15pt;margin-top:13.6pt;height:106.5pt;width:530.25pt;mso-position-horizontal-relative:margin;z-index:-251618304;mso-width-relative:page;mso-height-relative:page;" filled="f" stroked="f" coordsize="21600,21600" o:gfxdata="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rYOi72AAAAAoBAAAPAAAA&#10;AAAAAAEAIAAAACIAAABkcnMvZG93bnJldi54bWxQSwECFAAUAAAACACHTuJAiGviXxUCAAAoBA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6287B87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with a compensation rate of                                                                                             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spacing w:line="480" w:lineRule="auto"/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)  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158115</wp:posOffset>
                </wp:positionV>
                <wp:extent cx="2834640" cy="0"/>
                <wp:effectExtent l="0" t="0" r="0" b="0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2.45pt;height:0pt;width:223.2pt;z-index:251674624;mso-width-relative:page;mso-height-relative:page;" filled="f" stroked="t" coordsize="21600,21600" o:allowincell="f" o:gfxdata="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g21&#10;3N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ge">
                  <wp:posOffset>3541395</wp:posOffset>
                </wp:positionV>
                <wp:extent cx="1996440" cy="286385"/>
                <wp:effectExtent l="4445" t="4445" r="10795" b="13970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D704528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0"/>
                                <w:szCs w:val="20"/>
                                <w:lang w:val="en-PH"/>
                              </w:rPr>
                              <w:t>Substitute (${signing_date}-${substitute_to})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1.25pt;margin-top:278.85pt;height:22.55pt;width:157.2pt;mso-position-vertical-relative:page;z-index:251707392;v-text-anchor:bottom;mso-width-relative:page;mso-height-relative:page;" fillcolor="#FFFFFF" filled="t" stroked="t" coordsize="21600,21600" o:gfxdata="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BrDHNkAAAALAQAADwAAAAAAAAABACAAAAAi&#10;AAAAZHJzL2Rvd25yZXYueG1sUEsBAhQAFAAAAAgAh07iQECP5WNCAgAArwQAAA4AAAAAAAAAAQAg&#10;AAAAKA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1D704528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0"/>
                          <w:szCs w:val="20"/>
                          <w:lang w:val="en-PH"/>
                        </w:rPr>
                        <w:t>Substitute (${signing_date}-${substitute_to})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3442335</wp:posOffset>
                </wp:positionH>
                <wp:positionV relativeFrom="page">
                  <wp:posOffset>3639185</wp:posOffset>
                </wp:positionV>
                <wp:extent cx="3121025" cy="215900"/>
                <wp:effectExtent l="0" t="0" r="3175" b="12700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B56898">
                            <w:pPr>
                              <w:jc w:val="center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School Division Office – Senior High School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1.05pt;margin-top:286.55pt;height:17pt;width:245.75pt;mso-position-vertical-relative:page;z-index:251670528;v-text-anchor:bottom;mso-width-relative:page;mso-height-relative:page;" filled="f" stroked="f" coordsize="21600,21600" o:gfxdata="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4qlKK2gAAAAwBAAAPAAAAAAAA&#10;AAEAIAAAACIAAABkcnMvZG93bnJldi54bWxQSwECFAAUAAAACACHTuJAiNMpBhACAAAlBAAADgAA&#10;AAAAAAABACAAAAAp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47B56898">
                      <w:pPr>
                        <w:jc w:val="center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b/>
                          <w:color w:val="auto"/>
                          <w:sz w:val="24"/>
                          <w:szCs w:val="24"/>
                          <w:lang w:val="en-PH"/>
                        </w:rPr>
                        <w:t>School Division Office – Senior High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>
                <wp:simplePos x="0" y="0"/>
                <wp:positionH relativeFrom="column">
                  <wp:posOffset>6030595</wp:posOffset>
                </wp:positionH>
                <wp:positionV relativeFrom="paragraph">
                  <wp:posOffset>4445</wp:posOffset>
                </wp:positionV>
                <wp:extent cx="457200" cy="0"/>
                <wp:effectExtent l="0" t="0" r="0" b="0"/>
                <wp:wrapNone/>
                <wp:docPr id="24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74.85pt;margin-top:0.35pt;height:0pt;width:36pt;z-index:251697152;mso-width-relative:page;mso-height-relative:page;" filled="f" stroked="t" coordsize="21600,21600" o:allowincell="f" o:gfxdata="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KgVVd1AAAAAYBAAAPAAAAAAAAAAEAIAAA&#10;ACIAAABkcnMvZG93bnJldi54bWxQSwECFAAUAAAACACHTuJA/FfGGt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ge">
                  <wp:posOffset>3623945</wp:posOffset>
                </wp:positionV>
                <wp:extent cx="1811020" cy="206375"/>
                <wp:effectExtent l="0" t="0" r="17780" b="22225"/>
                <wp:wrapNone/>
                <wp:docPr id="66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07EC237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3" o:spid="_x0000_s1026" o:spt="202" type="#_x0000_t202" style="position:absolute;left:0pt;margin-left:59.15pt;margin-top:285.35pt;height:16.25pt;width:142.6pt;mso-position-vertical-relative:page;z-index:-251630592;v-text-anchor:bottom;mso-width-relative:page;mso-height-relative:page;" fillcolor="#FFFFFF" filled="t" stroked="t" coordsize="21600,21600" o:gfxdata="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cbzdoAAAALAQAADwAAAAAAAAABACAAAAAi&#10;AAAAZHJzL2Rvd25yZXYueG1sUEsBAhQAFAAAAAgAh07iQCuQPntBAgAArwQAAA4AAAAAAAAAAQAg&#10;AAAAKQEAAGRycy9lMm9Eb2MueG1sUEsFBgAAAAAGAAYAWQEAANw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07EC237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153035</wp:posOffset>
                </wp:positionV>
                <wp:extent cx="1828800" cy="0"/>
                <wp:effectExtent l="0" t="0" r="0" b="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2.05pt;height:0pt;width:144pt;z-index:251676672;mso-width-relative:page;mso-height-relative:page;" filled="f" stroked="t" coordsize="21600,21600" o:allowincell="f" o:gfxdata="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82zT9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5648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           </w:t>
      </w:r>
      <w:r>
        <w:rPr>
          <w:rStyle w:val="16"/>
          <w:color w:val="EE0000"/>
        </w:rPr>
        <w:t xml:space="preserve">                     </w:t>
      </w:r>
      <w:r>
        <w:rPr>
          <w:rStyle w:val="16"/>
        </w:rPr>
        <w:t xml:space="preserve">                   status at the                                      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2042160</wp:posOffset>
                </wp:positionH>
                <wp:positionV relativeFrom="paragraph">
                  <wp:posOffset>76200</wp:posOffset>
                </wp:positionV>
                <wp:extent cx="4486275" cy="2305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BFFB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8pt;margin-top:6pt;height:18.15pt;width:353.25pt;z-index:251660288;mso-width-relative:page;mso-height-relative:page;" filled="f" stroked="f" coordsize="21600,21600" o:gfxdata="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lIC+p2gAAAAoBAAAPAAAAAAAAAAEAIAAAACIAAABkcnMvZG93bnJldi54bWxQSwEC&#10;FAAUAAAACACHTuJAS5Aexi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BFFBB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5431790</wp:posOffset>
                </wp:positionH>
                <wp:positionV relativeFrom="page">
                  <wp:posOffset>4051300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7.7pt;margin-top:319pt;height:12pt;width:84.1pt;mso-position-vertical-relative:page;z-index:-251631616;v-text-anchor:bottom;mso-width-relative:page;mso-height-relative:page;" fillcolor="#FFFFFF" filled="t" stroked="t" coordsize="21600,21600" o:gfxdata="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YS7y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4587240" cy="0"/>
                <wp:effectExtent l="0" t="0" r="0" b="0"/>
                <wp:wrapNone/>
                <wp:docPr id="21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1.5pt;margin-top:8.5pt;height:0pt;width:361.2pt;z-index:251694080;mso-width-relative:page;mso-height-relative:page;" filled="f" stroked="t" coordsize="21600,21600" o:allowincell="f" o:gfxdata="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nNhPdgAAAAKAQAADwAAAAAAAAAB&#10;ACAAAAAiAAAAZHJzL2Rvd25yZXYueG1sUEsBAhQAFAAAAAgAh07iQCSsgUHXAQAAtQMAAA4AAAAA&#10;AAAAAQAgAAAAJw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90170</wp:posOffset>
                </wp:positionV>
                <wp:extent cx="84391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1AEF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2pt;margin-top:7.1pt;height:21.75pt;width:66.45pt;z-index:251702272;mso-width-relative:page;mso-height-relative:page;" filled="f" stroked="f" coordsize="21600,21600" o:gfxdata="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E+r0FNoAAAAIAQAADwAAAAAAAAABACAAAAAiAAAAZHJzL2Rvd25yZXYueG1sUEsB&#10;AhQAFAAAAAgAh07iQIz2BMY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F1AEF5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>
                <wp:simplePos x="0" y="0"/>
                <wp:positionH relativeFrom="column">
                  <wp:posOffset>4631690</wp:posOffset>
                </wp:positionH>
                <wp:positionV relativeFrom="page">
                  <wp:posOffset>4562475</wp:posOffset>
                </wp:positionV>
                <wp:extent cx="1790700" cy="356235"/>
                <wp:effectExtent l="0" t="0" r="19050" b="24765"/>
                <wp:wrapNone/>
                <wp:docPr id="57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43B08BE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4" o:spid="_x0000_s1026" o:spt="202" type="#_x0000_t202" style="position:absolute;left:0pt;margin-left:364.7pt;margin-top:359.25pt;height:28.05pt;width:141pt;mso-position-vertical-relative:page;z-index:-251635712;v-text-anchor:bottom;mso-width-relative:page;mso-height-relative:page;" fillcolor="#FFFFFF" filled="t" stroked="t" coordsize="21600,21600" o:gfxdata="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RGuVPaAAAADAEAAA8AAAAAAAAAAQAgAAAA&#10;IgAAAGRycy9kb3ducmV2LnhtbFBLAQIUABQAAAAIAIdO4kAhK247QgIAAK8EAAAOAAAAAAAAAAEA&#10;IAAAACk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543B08BE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2726690</wp:posOffset>
                </wp:positionH>
                <wp:positionV relativeFrom="page">
                  <wp:posOffset>4562475</wp:posOffset>
                </wp:positionV>
                <wp:extent cx="1520190" cy="356235"/>
                <wp:effectExtent l="0" t="0" r="2286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87A07D">
                            <w:pPr>
                              <w:jc w:val="center"/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14.7pt;margin-top:359.25pt;height:28.05pt;width:119.7pt;mso-position-vertical-relative:page;z-index:-251632640;v-text-anchor:bottom;mso-width-relative:page;mso-height-relative:page;" fillcolor="#FFFFFF" filled="t" stroked="t" coordsize="21600,21600" o:gfxdata="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5i7u2gAAAAsBAAAPAAAAAAAAAAEAIAAAACIA&#10;AABkcnMvZG93bnJldi54bWxQSwECFAAUAAAACACHTuJAIiEv+U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87A07D">
                      <w:pPr>
                        <w:jc w:val="center"/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129540</wp:posOffset>
                </wp:positionV>
                <wp:extent cx="1005840" cy="0"/>
                <wp:effectExtent l="0" t="0" r="0" b="0"/>
                <wp:wrapNone/>
                <wp:docPr id="20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36.2pt;margin-top:10.2pt;height:0pt;width:79.2pt;z-index:251695104;mso-width-relative:page;mso-height-relative:page;" filled="f" stroked="t" coordsize="21600,21600" o:allowincell="f" o:gfxdata="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4jc7zWAAAACAEAAA8AAAAAAAAAAQAg&#10;AAAAIgAAAGRycy9kb3ducmV2LnhtbFBLAQIUABQAAAAIAIdO4kANWhE/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108585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 vice                                                        </w:t>
                            </w:r>
                            <w:r>
                              <w:rPr>
                                <w:b/>
                              </w:rPr>
                              <w:t>,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who                                                              with Plantilla Item No.    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</w:t>
                            </w: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${plantilla_page_number} 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  <w:p w14:paraId="36913022">
                            <w:pPr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8.55pt;height:87pt;width:526.15pt;z-index:-251638784;mso-width-relative:page;mso-height-relative:page;" fillcolor="#FFFFFF" filled="t" stroked="t" coordsize="21600,21600" o:gfxdata="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Gs+fN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 vice                                                        </w:t>
                      </w:r>
                      <w:r>
                        <w:rPr>
                          <w:b/>
                        </w:rPr>
                        <w:t>,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who                                                              with Plantilla Item No.    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</w:t>
                      </w: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${plantilla_page_number}   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   </w:t>
                      </w:r>
                    </w:p>
                    <w:p w14:paraId="36913022">
                      <w:pPr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</w:p>
    <w:p w14:paraId="50891742">
      <w:pPr>
        <w:ind w:left="360" w:right="274"/>
        <w:rPr>
          <w:b/>
          <w:color w:val="000000"/>
          <w:sz w:val="2"/>
          <w:szCs w:val="2"/>
        </w:rPr>
      </w:pP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45720</wp:posOffset>
                </wp:positionV>
                <wp:extent cx="1463040" cy="0"/>
                <wp:effectExtent l="0" t="0" r="0" b="0"/>
                <wp:wrapNone/>
                <wp:docPr id="26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9pt;margin-top:3.6pt;height:0pt;width:115.2pt;z-index:251700224;mso-width-relative:page;mso-height-relative:page;" filled="f" stroked="t" coordsize="21600,21600" o:allowincell="f" o:gfxdata="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+w0t81gAAAAcBAAAPAAAAAAAAAAEA&#10;IAAAACIAAABkcnMvZG93bnJldi54bWxQSwECFAAUAAAACACHTuJAl0lNc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>
                <wp:simplePos x="0" y="0"/>
                <wp:positionH relativeFrom="column">
                  <wp:posOffset>4649470</wp:posOffset>
                </wp:positionH>
                <wp:positionV relativeFrom="paragraph">
                  <wp:posOffset>50800</wp:posOffset>
                </wp:positionV>
                <wp:extent cx="1828800" cy="0"/>
                <wp:effectExtent l="0" t="0" r="0" b="0"/>
                <wp:wrapNone/>
                <wp:docPr id="28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366.1pt;margin-top:4pt;height:0pt;width:144pt;z-index:251701248;mso-width-relative:page;mso-height-relative:page;" filled="f" stroked="t" coordsize="21600,21600" o:allowincell="f" o:gfxdata="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dU0kI1QAAAAgBAAAPAAAAAAAAAAEAIAAA&#10;ACIAAABkcnMvZG93bnJldi54bWxQSwECFAAUAAAACACHTuJAB16ICNYBAAC1AwAADgAAAAAAAAAB&#10;ACAAAAAk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E62A9D">
      <w:pPr>
        <w:ind w:left="360" w:right="274"/>
      </w:pP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27305</wp:posOffset>
                </wp:positionV>
                <wp:extent cx="1905000" cy="2381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8D09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${natural_vacancy}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15pt;margin-top:2.15pt;height:18.75pt;width:150pt;z-index:251705344;mso-width-relative:page;mso-height-relative:page;" filled="f" stroked="f" coordsize="21600,21600" o:gfxdata="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kQ/rNcAAAAIAQAADwAAAAAAAAABACAAAAAiAAAAZHJzL2Rvd25yZXYueG1sUEsBAhQA&#10;FAAAAAgAh07iQPHNe7ssAgAAZwQAAA4AAAAAAAAAAQAgAAAAJ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C8D093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${natural_vacancy}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50800</wp:posOffset>
                </wp:positionV>
                <wp:extent cx="2590800" cy="2571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01AB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>${plantilla_number}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45pt;margin-top:4pt;height:20.25pt;width:204pt;z-index:251704320;mso-width-relative:page;mso-height-relative:page;" filled="f" stroked="f" coordsize="21600,21600" o:gfxdata="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qEJx/aAAAACQEAAA8AAAAAAAAAAQAgAAAAIgAAAGRycy9kb3ducmV2LnhtbFBL&#10;AQIUABQAAAAIAIdO4kBQSUZA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F01AB9">
                      <w:pPr>
                        <w:jc w:val="center"/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auto"/>
                          <w:sz w:val="22"/>
                          <w:szCs w:val="22"/>
                          <w:lang w:val="en-PH"/>
                        </w:rPr>
                        <w:t>${plantilla_number}</w:t>
                      </w:r>
                    </w:p>
                  </w:txbxContent>
                </v:textbox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4069715</wp:posOffset>
                </wp:positionH>
                <wp:positionV relativeFrom="paragraph">
                  <wp:posOffset>114300</wp:posOffset>
                </wp:positionV>
                <wp:extent cx="251142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20.45pt;margin-top:9pt;height:0pt;width:197.75pt;z-index:251703296;mso-width-relative:page;mso-height-relative:page;" filled="f" stroked="t" coordsize="21600,21600" o:gfxdata="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yDRddYA&#10;AAAKAQAADwAAAAAAAAABACAAAAAiAAAAZHJzL2Rvd25yZXYueG1sUEsBAhQAFAAAAAgAh07iQJSA&#10;9YzoAQAA4gMAAA4AAAAAAAAAAQAgAAAAJQEAAGRycy9lMm9Eb2MueG1sUEsFBgAAAAAGAAYAWQEA&#10;AH8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97790</wp:posOffset>
                </wp:positionV>
                <wp:extent cx="2103120" cy="0"/>
                <wp:effectExtent l="0" t="0" r="0" b="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37.45pt;margin-top:7.7pt;height:0pt;width:165.6pt;z-index:251678720;mso-width-relative:page;mso-height-relative:page;" filled="f" stroked="t" coordsize="21600,21600" o:allowincell="f" o:gfxdata="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zer3WAAAACAEAAA8AAAAAAAAAAQAg&#10;AAAAIgAAAGRycy9kb3ducmV2LnhtbFBLAQIUABQAAAAIAIdO4kB/Ciw21wEAALUDAAAOAAAAAAAA&#10;AAEAIAAAACU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ind w:left="360" w:right="274"/>
        <w:rPr>
          <w:b/>
          <w:color w:val="000000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88265</wp:posOffset>
                </wp:positionV>
                <wp:extent cx="153035" cy="25273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252730"/>
                        </a:xfrm>
                        <a:prstGeom prst="rect">
                          <a:avLst/>
                        </a:prstGeom>
                        <a:ln w="9525" cap="flat" cmpd="sng" algn="ctr">
                          <a:noFill/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F0FA3B">
                            <w:pP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PH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2.1pt;margin-top:6.95pt;height:19.9pt;width:12.05pt;z-index:251706368;mso-width-relative:page;mso-height-relative:page;" filled="f" stroked="f" coordsize="21600,21600" o:gfxdata="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mXH3L1gAAAAkBAAAPAAAAAAAAAAEA&#10;IAAAACIAAABkcnMvZG93bnJldi54bWxQSwECFAAUAAAACACHTuJAOZR5b0oCAACdBAAADgAAAAAA&#10;AAABACAAAAAlAQAAZHJzL2Uyb0RvYy54bWxQSwUGAAAAAAYABgBZAQAA4QUAAAAA&#10;">
                <v:fill on="f" focussize="0,0"/>
                <v:stroke on="f" dashstyle="dash"/>
                <v:imagedata o:title=""/>
                <o:lock v:ext="edit" aspectratio="f"/>
                <v:textbox>
                  <w:txbxContent>
                    <w:p w14:paraId="6BF0FA3B">
                      <w:pPr>
                        <w:rPr>
                          <w:rFonts w:hint="default"/>
                          <w:b/>
                          <w:bCs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PH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96520</wp:posOffset>
                </wp:positionV>
                <wp:extent cx="457200" cy="0"/>
                <wp:effectExtent l="0" t="0" r="0" b="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7.6pt;height:0pt;width:36pt;z-index:251679744;mso-width-relative:page;mso-height-relative:page;" filled="f" stroked="t" coordsize="21600,21600" o:allowincell="f" o:gfxdata="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rSifu1AAAAAgBAAAPAAAAAAAAAAEAIAAA&#10;ACIAAABkcnMvZG93bnJldi54bWxQSwECFAAUAAAACACHTuJAecYT19cBAAC0AwAADgAAAAAAAAAB&#10;ACAAAAAjAQAAZHJzL2Uyb0RvYy54bWxQSwUGAAAAAAYABgBZAQAAb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This appointment shall take effect on the date of signing by the appointing officer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ROSEMARIE D. TORRES, CESO V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29568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ROSEMARIE D. TORRES, CESO V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ge">
                  <wp:posOffset>7575550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4791372">
                            <w:pPr>
                              <w:jc w:val="center"/>
                              <w:rPr>
                                <w:rFonts w:hint="default"/>
                                <w:b/>
                                <w:color w:val="EE0000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lang w:val="en-PH"/>
                              </w:rPr>
                              <w:t xml:space="preserve">   ${date_of_signing}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8.7pt;margin-top:596.5pt;height:17.45pt;width:177.85pt;mso-position-vertical-relative:page;z-index:-251628544;v-text-anchor:bottom;mso-width-relative:page;mso-height-relative:page;" fillcolor="#FFFFFF" filled="t" stroked="t" coordsize="21600,21600" o:gfxdata="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J8+33cAAAADgEAAA8AAAAAAAAAAQAg&#10;AAAAIgAAAGRycy9kb3ducmV2LnhtbFBLAQIUABQAAAAIAIdO4kBtXdpYQwIAAK8EAAAOAAAAAAAA&#10;AAEAIAAAACsBAABkcnMvZTJvRG9jLnhtbFBLBQYAAAAABgAGAFkBAADg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4791372">
                      <w:pPr>
                        <w:jc w:val="center"/>
                        <w:rPr>
                          <w:rFonts w:hint="default"/>
                          <w:b/>
                          <w:color w:val="EE0000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lang w:val="en-PH"/>
                        </w:rPr>
                        <w:t xml:space="preserve">   ${date_of_signing}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82816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27520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1792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5168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86360</wp:posOffset>
                </wp:positionV>
                <wp:extent cx="6909435" cy="3000375"/>
                <wp:effectExtent l="0" t="0" r="24765" b="28575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3000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DF1B4CB">
                            <w:pPr>
                              <w:spacing w:line="360" w:lineRule="auto"/>
                              <w:ind w:left="360" w:right="12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 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GHAYLORD P. ANCIANO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Administrative Officer IV - HR 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3pt;margin-top:6.8pt;height:236.25pt;width:544.05pt;z-index:-251654144;mso-width-relative:page;mso-height-relative:page;" fillcolor="#FFFFFF" filled="t" stroked="t" coordsize="21600,21600" o:gfxdata="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Pzn1A2gAAAAsBAAAPAAAAAAAAAAEAIAAAACIAAABkcnMvZG93bnJldi54bWxQSwEC&#10;FAAUAAAACACHTuJA+DXpNisCAACABAAADgAAAAAAAAABACAAAAAp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5DF1B4CB">
                      <w:pPr>
                        <w:spacing w:line="360" w:lineRule="auto"/>
                        <w:ind w:left="360" w:right="12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 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</w:t>
                      </w:r>
                      <w:r>
                        <w:rPr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GHAYLORD P. ANCIANO  </w:t>
                      </w: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 xml:space="preserve">Administrative Officer IV - HR 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2F32B8">
      <w:pPr>
        <w:rPr>
          <w:color w:val="000000"/>
          <w:sz w:val="10"/>
          <w:szCs w:val="10"/>
        </w:rPr>
      </w:pP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8480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-73660</wp:posOffset>
                </wp:positionH>
                <wp:positionV relativeFrom="paragraph">
                  <wp:posOffset>154305</wp:posOffset>
                </wp:positionV>
                <wp:extent cx="680085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The position was published at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CSC Job Portal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${publication_date_from} to ${publication_date_to}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${assessment_date}</w:t>
                            </w:r>
                            <w:r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left:-5.8pt;margin-top:12.15pt;height:91.8pt;width:535.5pt;mso-position-horizontal-relative:margin;z-index:-251652096;mso-width-relative:page;mso-height-relative:page;" fillcolor="#FFFFFF" filled="t" stroked="t" coordsize="21600,21600" o:gfxdata="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BntK2gAAAAsBAAAPAAAAAAAAAAEAIAAAACIAAABkcnMvZG93bnJldi54bWxQSwECFAAU&#10;AAAACACHTuJAioMsgigCAAB6BAAADgAAAAAAAAABACAAAAAp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The position was published at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CSC Job Portal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${publication_date_from} to ${publication_date_to}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${assessment_date}</w:t>
                      </w:r>
                      <w:r>
                        <w:rPr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EE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64135</wp:posOffset>
                </wp:positionV>
                <wp:extent cx="6909435" cy="2047875"/>
                <wp:effectExtent l="0" t="0" r="24765" b="2857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D1B393D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rFonts w:hint="default"/>
                                <w:color w:val="000000"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      </w: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${deliberation_date}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color w:val="auto"/>
                                <w:sz w:val="24"/>
                                <w:szCs w:val="24"/>
                                <w:lang w:val="en-PH"/>
                              </w:rPr>
                              <w:t>${non_teaching_result}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3pt;margin-top:5.05pt;height:161.25pt;width:544.05pt;z-index:-251653120;mso-width-relative:page;mso-height-relative:page;" fillcolor="#FFFFFF" filled="t" stroked="t" coordsize="21600,21600" o:gfxdata="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dD+LNkAAAALAQAADwAAAAAAAAABACAAAAAiAAAAZHJzL2Rvd25yZXYueG1sUEsBAhQA&#10;FAAAAAgAh07iQLkztiYqAgAAgQQAAA4AAAAAAAAAAQAgAAAAKAEAAGRycy9lMm9Eb2MueG1sUEsF&#10;BgAAAAAGAAYAWQEAAMQ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4D1B393D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rFonts w:hint="default"/>
                          <w:color w:val="000000"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This      is     to       certify      that       the      appointee      has     been     screened   and     found     qualified by at least the majority of the HRMPSB/Placement Committee during the deliberation held on </w:t>
                      </w: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PH"/>
                        </w:rPr>
                        <w:t>${deliberation_date}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rFonts w:hint="default"/>
                          <w:b/>
                          <w:bCs/>
                          <w:color w:val="auto"/>
                          <w:sz w:val="24"/>
                          <w:szCs w:val="24"/>
                          <w:lang w:val="en-PH"/>
                        </w:rPr>
                        <w:t>${non_teaching_result}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0CF9C95A">
      <w:pPr>
        <w:jc w:val="center"/>
        <w:rPr>
          <w:rStyle w:val="24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1072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6432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49024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24448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69A73AFA">
                            <w:r>
                              <w:tab/>
                            </w:r>
                          </w:p>
                          <w:p w14:paraId="58539E52">
                            <w:pPr>
                              <w:jc w:val="center"/>
                              <w:rPr>
                                <w:color w:val="auto"/>
                                <w:u w:val="singl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color w:val="auto"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4F8E84C0">
                            <w:pPr>
                              <w:ind w:left="720"/>
                            </w:pPr>
                            <w:r>
                              <w:t xml:space="preserve">                                 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23424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30C3FBF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69A73AFA">
                      <w:r>
                        <w:tab/>
                      </w:r>
                    </w:p>
                    <w:p w14:paraId="58539E52">
                      <w:pPr>
                        <w:jc w:val="center"/>
                        <w:rPr>
                          <w:color w:val="auto"/>
                          <w:u w:val="single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4F8E84C0">
                      <w:pPr>
                        <w:ind w:left="720"/>
                      </w:pPr>
                      <w:r>
                        <w:t xml:space="preserve">                                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6E0C"/>
    <w:rsid w:val="00007D81"/>
    <w:rsid w:val="00011265"/>
    <w:rsid w:val="000175A8"/>
    <w:rsid w:val="00017954"/>
    <w:rsid w:val="00020D6C"/>
    <w:rsid w:val="00021FD7"/>
    <w:rsid w:val="00025CC2"/>
    <w:rsid w:val="000312CE"/>
    <w:rsid w:val="00031D92"/>
    <w:rsid w:val="000340AA"/>
    <w:rsid w:val="00035FB7"/>
    <w:rsid w:val="00037F21"/>
    <w:rsid w:val="00041A8F"/>
    <w:rsid w:val="00044892"/>
    <w:rsid w:val="000452EA"/>
    <w:rsid w:val="00046136"/>
    <w:rsid w:val="00053B1F"/>
    <w:rsid w:val="0005633B"/>
    <w:rsid w:val="00064A96"/>
    <w:rsid w:val="0006622D"/>
    <w:rsid w:val="000667E1"/>
    <w:rsid w:val="000720F0"/>
    <w:rsid w:val="00072CE6"/>
    <w:rsid w:val="00074077"/>
    <w:rsid w:val="00074872"/>
    <w:rsid w:val="0007511E"/>
    <w:rsid w:val="000812BC"/>
    <w:rsid w:val="00083720"/>
    <w:rsid w:val="0008390B"/>
    <w:rsid w:val="000857D3"/>
    <w:rsid w:val="00085DB8"/>
    <w:rsid w:val="00085F96"/>
    <w:rsid w:val="00086271"/>
    <w:rsid w:val="00086426"/>
    <w:rsid w:val="00087E37"/>
    <w:rsid w:val="000908C3"/>
    <w:rsid w:val="000A0AF9"/>
    <w:rsid w:val="000A5CE7"/>
    <w:rsid w:val="000A72CD"/>
    <w:rsid w:val="000A7457"/>
    <w:rsid w:val="000B10CF"/>
    <w:rsid w:val="000B2318"/>
    <w:rsid w:val="000B2F20"/>
    <w:rsid w:val="000B380B"/>
    <w:rsid w:val="000B780E"/>
    <w:rsid w:val="000C52F1"/>
    <w:rsid w:val="000C5C5B"/>
    <w:rsid w:val="000C6039"/>
    <w:rsid w:val="000C6A0E"/>
    <w:rsid w:val="000C6DF2"/>
    <w:rsid w:val="000D066D"/>
    <w:rsid w:val="000D31A2"/>
    <w:rsid w:val="000D5C74"/>
    <w:rsid w:val="000E02B9"/>
    <w:rsid w:val="000E163A"/>
    <w:rsid w:val="000E20FC"/>
    <w:rsid w:val="000E2CC9"/>
    <w:rsid w:val="000E2F9C"/>
    <w:rsid w:val="000E31ED"/>
    <w:rsid w:val="000E52F2"/>
    <w:rsid w:val="000E5C2F"/>
    <w:rsid w:val="000E7E4E"/>
    <w:rsid w:val="000F1391"/>
    <w:rsid w:val="000F14B6"/>
    <w:rsid w:val="000F248C"/>
    <w:rsid w:val="000F5A66"/>
    <w:rsid w:val="00104432"/>
    <w:rsid w:val="001137F9"/>
    <w:rsid w:val="001138A1"/>
    <w:rsid w:val="00115937"/>
    <w:rsid w:val="00117AE2"/>
    <w:rsid w:val="00120852"/>
    <w:rsid w:val="00120C49"/>
    <w:rsid w:val="001225ED"/>
    <w:rsid w:val="00127F52"/>
    <w:rsid w:val="00134E93"/>
    <w:rsid w:val="0014001A"/>
    <w:rsid w:val="0014594E"/>
    <w:rsid w:val="00146038"/>
    <w:rsid w:val="00146EC3"/>
    <w:rsid w:val="001479AE"/>
    <w:rsid w:val="00147CD5"/>
    <w:rsid w:val="00151CB7"/>
    <w:rsid w:val="00152952"/>
    <w:rsid w:val="00155140"/>
    <w:rsid w:val="00155F39"/>
    <w:rsid w:val="00156281"/>
    <w:rsid w:val="00157DE0"/>
    <w:rsid w:val="001602BE"/>
    <w:rsid w:val="00161301"/>
    <w:rsid w:val="00162EA4"/>
    <w:rsid w:val="00165FC5"/>
    <w:rsid w:val="00166BCF"/>
    <w:rsid w:val="001741F4"/>
    <w:rsid w:val="00181B8F"/>
    <w:rsid w:val="00181FA5"/>
    <w:rsid w:val="00184D0F"/>
    <w:rsid w:val="001855BB"/>
    <w:rsid w:val="00187EB2"/>
    <w:rsid w:val="00191EA1"/>
    <w:rsid w:val="001929FE"/>
    <w:rsid w:val="001948D7"/>
    <w:rsid w:val="00195648"/>
    <w:rsid w:val="001959A9"/>
    <w:rsid w:val="001A0C9D"/>
    <w:rsid w:val="001A4259"/>
    <w:rsid w:val="001A42DE"/>
    <w:rsid w:val="001A6BBA"/>
    <w:rsid w:val="001A74C6"/>
    <w:rsid w:val="001B410C"/>
    <w:rsid w:val="001B4601"/>
    <w:rsid w:val="001B5ACA"/>
    <w:rsid w:val="001C5350"/>
    <w:rsid w:val="001C6EDD"/>
    <w:rsid w:val="001D1D52"/>
    <w:rsid w:val="001D27CB"/>
    <w:rsid w:val="001D3C1B"/>
    <w:rsid w:val="001D5F75"/>
    <w:rsid w:val="001D75B2"/>
    <w:rsid w:val="001D7D7C"/>
    <w:rsid w:val="001D7D80"/>
    <w:rsid w:val="001E0EC7"/>
    <w:rsid w:val="001E556A"/>
    <w:rsid w:val="001F102E"/>
    <w:rsid w:val="001F1CA8"/>
    <w:rsid w:val="001F3D84"/>
    <w:rsid w:val="001F55A0"/>
    <w:rsid w:val="001F5C64"/>
    <w:rsid w:val="001F613F"/>
    <w:rsid w:val="00200AC1"/>
    <w:rsid w:val="00202687"/>
    <w:rsid w:val="00202CB6"/>
    <w:rsid w:val="0020439D"/>
    <w:rsid w:val="00205229"/>
    <w:rsid w:val="00207F8C"/>
    <w:rsid w:val="00212C5F"/>
    <w:rsid w:val="00216E93"/>
    <w:rsid w:val="00217FA8"/>
    <w:rsid w:val="00220569"/>
    <w:rsid w:val="00222110"/>
    <w:rsid w:val="00225DA9"/>
    <w:rsid w:val="002355F7"/>
    <w:rsid w:val="002438A1"/>
    <w:rsid w:val="00245917"/>
    <w:rsid w:val="002460E2"/>
    <w:rsid w:val="002462B3"/>
    <w:rsid w:val="00252988"/>
    <w:rsid w:val="0025399C"/>
    <w:rsid w:val="002562B6"/>
    <w:rsid w:val="00263EEE"/>
    <w:rsid w:val="002645F1"/>
    <w:rsid w:val="00265C08"/>
    <w:rsid w:val="0026614E"/>
    <w:rsid w:val="00267C73"/>
    <w:rsid w:val="002706D1"/>
    <w:rsid w:val="002715D6"/>
    <w:rsid w:val="00272E42"/>
    <w:rsid w:val="00275E4E"/>
    <w:rsid w:val="0028307B"/>
    <w:rsid w:val="00283935"/>
    <w:rsid w:val="00284C30"/>
    <w:rsid w:val="00284C37"/>
    <w:rsid w:val="002852A7"/>
    <w:rsid w:val="00285F92"/>
    <w:rsid w:val="00286DB5"/>
    <w:rsid w:val="00287A5E"/>
    <w:rsid w:val="00290E77"/>
    <w:rsid w:val="00291A63"/>
    <w:rsid w:val="00292200"/>
    <w:rsid w:val="00293A4B"/>
    <w:rsid w:val="00294306"/>
    <w:rsid w:val="00295876"/>
    <w:rsid w:val="002972B5"/>
    <w:rsid w:val="002A1870"/>
    <w:rsid w:val="002A3E73"/>
    <w:rsid w:val="002A740A"/>
    <w:rsid w:val="002A7AA7"/>
    <w:rsid w:val="002A7F3C"/>
    <w:rsid w:val="002B20CC"/>
    <w:rsid w:val="002B21D9"/>
    <w:rsid w:val="002C2842"/>
    <w:rsid w:val="002C2E59"/>
    <w:rsid w:val="002C508C"/>
    <w:rsid w:val="002D25F2"/>
    <w:rsid w:val="002D66C4"/>
    <w:rsid w:val="002E4C5F"/>
    <w:rsid w:val="002E511E"/>
    <w:rsid w:val="002E6F89"/>
    <w:rsid w:val="002F3FA9"/>
    <w:rsid w:val="002F5563"/>
    <w:rsid w:val="00304297"/>
    <w:rsid w:val="003044F4"/>
    <w:rsid w:val="0030524D"/>
    <w:rsid w:val="00306CD1"/>
    <w:rsid w:val="003100A9"/>
    <w:rsid w:val="003114AE"/>
    <w:rsid w:val="003123A3"/>
    <w:rsid w:val="003225F4"/>
    <w:rsid w:val="003242B5"/>
    <w:rsid w:val="0032466B"/>
    <w:rsid w:val="00324C00"/>
    <w:rsid w:val="003256C9"/>
    <w:rsid w:val="0033252C"/>
    <w:rsid w:val="0034234F"/>
    <w:rsid w:val="003432C6"/>
    <w:rsid w:val="00346894"/>
    <w:rsid w:val="00347353"/>
    <w:rsid w:val="00350792"/>
    <w:rsid w:val="003525B3"/>
    <w:rsid w:val="003538C3"/>
    <w:rsid w:val="003540F6"/>
    <w:rsid w:val="003565CB"/>
    <w:rsid w:val="00356B42"/>
    <w:rsid w:val="00357D58"/>
    <w:rsid w:val="0036517E"/>
    <w:rsid w:val="00366F4B"/>
    <w:rsid w:val="0037118A"/>
    <w:rsid w:val="0037272D"/>
    <w:rsid w:val="00372D8D"/>
    <w:rsid w:val="00375C81"/>
    <w:rsid w:val="00377CF3"/>
    <w:rsid w:val="0038729D"/>
    <w:rsid w:val="0039260B"/>
    <w:rsid w:val="00392B7B"/>
    <w:rsid w:val="0039349D"/>
    <w:rsid w:val="003977D3"/>
    <w:rsid w:val="003A2B17"/>
    <w:rsid w:val="003A3A17"/>
    <w:rsid w:val="003A49FF"/>
    <w:rsid w:val="003A5C07"/>
    <w:rsid w:val="003A5DB0"/>
    <w:rsid w:val="003A6275"/>
    <w:rsid w:val="003B09AA"/>
    <w:rsid w:val="003B5D6F"/>
    <w:rsid w:val="003B719E"/>
    <w:rsid w:val="003C2309"/>
    <w:rsid w:val="003C2BEA"/>
    <w:rsid w:val="003C3C4F"/>
    <w:rsid w:val="003C4927"/>
    <w:rsid w:val="003C4C6E"/>
    <w:rsid w:val="003C508F"/>
    <w:rsid w:val="003C52CE"/>
    <w:rsid w:val="003D1EE4"/>
    <w:rsid w:val="003D66A8"/>
    <w:rsid w:val="003E0C10"/>
    <w:rsid w:val="003E189D"/>
    <w:rsid w:val="003E2693"/>
    <w:rsid w:val="003E3516"/>
    <w:rsid w:val="003E566E"/>
    <w:rsid w:val="003E754E"/>
    <w:rsid w:val="003F1147"/>
    <w:rsid w:val="003F1299"/>
    <w:rsid w:val="003F44A7"/>
    <w:rsid w:val="003F5CF2"/>
    <w:rsid w:val="00401461"/>
    <w:rsid w:val="00401938"/>
    <w:rsid w:val="004026F0"/>
    <w:rsid w:val="00403AEE"/>
    <w:rsid w:val="00405487"/>
    <w:rsid w:val="00406BDE"/>
    <w:rsid w:val="0041162C"/>
    <w:rsid w:val="00417DA4"/>
    <w:rsid w:val="00422B63"/>
    <w:rsid w:val="004241F5"/>
    <w:rsid w:val="00425E41"/>
    <w:rsid w:val="00430B84"/>
    <w:rsid w:val="00430F72"/>
    <w:rsid w:val="004313AC"/>
    <w:rsid w:val="0043346C"/>
    <w:rsid w:val="00442885"/>
    <w:rsid w:val="00444555"/>
    <w:rsid w:val="00447583"/>
    <w:rsid w:val="00460ED7"/>
    <w:rsid w:val="00463471"/>
    <w:rsid w:val="00463E6D"/>
    <w:rsid w:val="00464745"/>
    <w:rsid w:val="004651EF"/>
    <w:rsid w:val="00466032"/>
    <w:rsid w:val="0046748B"/>
    <w:rsid w:val="00471885"/>
    <w:rsid w:val="00473EDF"/>
    <w:rsid w:val="00477B35"/>
    <w:rsid w:val="00481979"/>
    <w:rsid w:val="00490E5D"/>
    <w:rsid w:val="0049107C"/>
    <w:rsid w:val="004913C4"/>
    <w:rsid w:val="004916CD"/>
    <w:rsid w:val="00491C44"/>
    <w:rsid w:val="00492B1E"/>
    <w:rsid w:val="00496D11"/>
    <w:rsid w:val="00497109"/>
    <w:rsid w:val="00497D8E"/>
    <w:rsid w:val="004A203D"/>
    <w:rsid w:val="004A2D8F"/>
    <w:rsid w:val="004A4607"/>
    <w:rsid w:val="004A5144"/>
    <w:rsid w:val="004A5D1C"/>
    <w:rsid w:val="004B12D3"/>
    <w:rsid w:val="004B6CF1"/>
    <w:rsid w:val="004B75C2"/>
    <w:rsid w:val="004C1619"/>
    <w:rsid w:val="004D0E08"/>
    <w:rsid w:val="004D1CD1"/>
    <w:rsid w:val="004D1F2D"/>
    <w:rsid w:val="004D2802"/>
    <w:rsid w:val="004D2FCB"/>
    <w:rsid w:val="004D3A17"/>
    <w:rsid w:val="004D7740"/>
    <w:rsid w:val="004E0331"/>
    <w:rsid w:val="004E39B0"/>
    <w:rsid w:val="004E4718"/>
    <w:rsid w:val="004F08C8"/>
    <w:rsid w:val="004F1C65"/>
    <w:rsid w:val="004F6494"/>
    <w:rsid w:val="00502B7A"/>
    <w:rsid w:val="00510E8A"/>
    <w:rsid w:val="0051326B"/>
    <w:rsid w:val="00517B74"/>
    <w:rsid w:val="00517FB4"/>
    <w:rsid w:val="00523B21"/>
    <w:rsid w:val="00523F32"/>
    <w:rsid w:val="0052585B"/>
    <w:rsid w:val="0052654E"/>
    <w:rsid w:val="005268B7"/>
    <w:rsid w:val="00527760"/>
    <w:rsid w:val="005278A9"/>
    <w:rsid w:val="005349D9"/>
    <w:rsid w:val="005366B5"/>
    <w:rsid w:val="005421FA"/>
    <w:rsid w:val="00542214"/>
    <w:rsid w:val="0054302B"/>
    <w:rsid w:val="00544B2B"/>
    <w:rsid w:val="00554173"/>
    <w:rsid w:val="005601F5"/>
    <w:rsid w:val="00561314"/>
    <w:rsid w:val="00562005"/>
    <w:rsid w:val="005743C4"/>
    <w:rsid w:val="0057620D"/>
    <w:rsid w:val="0059054C"/>
    <w:rsid w:val="00591AD6"/>
    <w:rsid w:val="00591D59"/>
    <w:rsid w:val="00592E61"/>
    <w:rsid w:val="00592EF3"/>
    <w:rsid w:val="00594F59"/>
    <w:rsid w:val="005A054C"/>
    <w:rsid w:val="005A086D"/>
    <w:rsid w:val="005A2DBE"/>
    <w:rsid w:val="005A4C13"/>
    <w:rsid w:val="005A587D"/>
    <w:rsid w:val="005A6C7C"/>
    <w:rsid w:val="005B1441"/>
    <w:rsid w:val="005B1AEA"/>
    <w:rsid w:val="005B4168"/>
    <w:rsid w:val="005B4FCA"/>
    <w:rsid w:val="005B5C20"/>
    <w:rsid w:val="005B66F8"/>
    <w:rsid w:val="005B6EB0"/>
    <w:rsid w:val="005C2A40"/>
    <w:rsid w:val="005C543E"/>
    <w:rsid w:val="005C5E56"/>
    <w:rsid w:val="005C5F5E"/>
    <w:rsid w:val="005C61D5"/>
    <w:rsid w:val="005C7BEC"/>
    <w:rsid w:val="005D0301"/>
    <w:rsid w:val="005D2AA6"/>
    <w:rsid w:val="005D33CD"/>
    <w:rsid w:val="005D464A"/>
    <w:rsid w:val="005D4F69"/>
    <w:rsid w:val="005D72D9"/>
    <w:rsid w:val="005E00C2"/>
    <w:rsid w:val="005E4875"/>
    <w:rsid w:val="005E4C36"/>
    <w:rsid w:val="005E774E"/>
    <w:rsid w:val="005E7DFF"/>
    <w:rsid w:val="005F60C3"/>
    <w:rsid w:val="005F793C"/>
    <w:rsid w:val="005F793E"/>
    <w:rsid w:val="006029A9"/>
    <w:rsid w:val="00605262"/>
    <w:rsid w:val="00606BA3"/>
    <w:rsid w:val="00606FE5"/>
    <w:rsid w:val="006125E4"/>
    <w:rsid w:val="00612C8C"/>
    <w:rsid w:val="0061503E"/>
    <w:rsid w:val="00615968"/>
    <w:rsid w:val="00615D92"/>
    <w:rsid w:val="00616F2A"/>
    <w:rsid w:val="00621F07"/>
    <w:rsid w:val="00622ACC"/>
    <w:rsid w:val="00631DA9"/>
    <w:rsid w:val="00632F15"/>
    <w:rsid w:val="006360A7"/>
    <w:rsid w:val="0063634C"/>
    <w:rsid w:val="0064032A"/>
    <w:rsid w:val="0064218F"/>
    <w:rsid w:val="00643DD6"/>
    <w:rsid w:val="006456A4"/>
    <w:rsid w:val="00655B53"/>
    <w:rsid w:val="00656413"/>
    <w:rsid w:val="00661C89"/>
    <w:rsid w:val="00663511"/>
    <w:rsid w:val="006639CC"/>
    <w:rsid w:val="0067585B"/>
    <w:rsid w:val="00675C8E"/>
    <w:rsid w:val="00675DAC"/>
    <w:rsid w:val="00681BE2"/>
    <w:rsid w:val="006830FF"/>
    <w:rsid w:val="006833FA"/>
    <w:rsid w:val="00684BC8"/>
    <w:rsid w:val="00686636"/>
    <w:rsid w:val="00687C69"/>
    <w:rsid w:val="0069499E"/>
    <w:rsid w:val="006A38AF"/>
    <w:rsid w:val="006A7B95"/>
    <w:rsid w:val="006B28B1"/>
    <w:rsid w:val="006B3CCC"/>
    <w:rsid w:val="006B4ACC"/>
    <w:rsid w:val="006B5010"/>
    <w:rsid w:val="006B546A"/>
    <w:rsid w:val="006B707F"/>
    <w:rsid w:val="006C085B"/>
    <w:rsid w:val="006C0DE4"/>
    <w:rsid w:val="006C1EFA"/>
    <w:rsid w:val="006C772E"/>
    <w:rsid w:val="006D18EF"/>
    <w:rsid w:val="006D1928"/>
    <w:rsid w:val="006D387F"/>
    <w:rsid w:val="006D4D97"/>
    <w:rsid w:val="006D58EC"/>
    <w:rsid w:val="006D6F6C"/>
    <w:rsid w:val="006D72E1"/>
    <w:rsid w:val="006E0382"/>
    <w:rsid w:val="006E2B88"/>
    <w:rsid w:val="006E58BE"/>
    <w:rsid w:val="006E5C18"/>
    <w:rsid w:val="006E731E"/>
    <w:rsid w:val="006F005F"/>
    <w:rsid w:val="006F1A52"/>
    <w:rsid w:val="006F3883"/>
    <w:rsid w:val="006F4543"/>
    <w:rsid w:val="006F55EC"/>
    <w:rsid w:val="006F6950"/>
    <w:rsid w:val="006F7B0E"/>
    <w:rsid w:val="00701212"/>
    <w:rsid w:val="00701AF0"/>
    <w:rsid w:val="0070230A"/>
    <w:rsid w:val="00702F49"/>
    <w:rsid w:val="00705252"/>
    <w:rsid w:val="0070532C"/>
    <w:rsid w:val="00706BFC"/>
    <w:rsid w:val="007100AE"/>
    <w:rsid w:val="0071041F"/>
    <w:rsid w:val="007108D6"/>
    <w:rsid w:val="00710AC8"/>
    <w:rsid w:val="00712390"/>
    <w:rsid w:val="0072120B"/>
    <w:rsid w:val="0072357B"/>
    <w:rsid w:val="00725ABE"/>
    <w:rsid w:val="00727B14"/>
    <w:rsid w:val="007347AD"/>
    <w:rsid w:val="007368FF"/>
    <w:rsid w:val="00737228"/>
    <w:rsid w:val="00742847"/>
    <w:rsid w:val="00754475"/>
    <w:rsid w:val="0075450B"/>
    <w:rsid w:val="007550FB"/>
    <w:rsid w:val="00756D76"/>
    <w:rsid w:val="007571F9"/>
    <w:rsid w:val="00761CDB"/>
    <w:rsid w:val="00764F94"/>
    <w:rsid w:val="00765437"/>
    <w:rsid w:val="00770A8E"/>
    <w:rsid w:val="00771C7D"/>
    <w:rsid w:val="00774E03"/>
    <w:rsid w:val="00775044"/>
    <w:rsid w:val="00775B9E"/>
    <w:rsid w:val="00780119"/>
    <w:rsid w:val="007826AE"/>
    <w:rsid w:val="00783435"/>
    <w:rsid w:val="007849EA"/>
    <w:rsid w:val="00791370"/>
    <w:rsid w:val="00791A48"/>
    <w:rsid w:val="007930B7"/>
    <w:rsid w:val="007A081B"/>
    <w:rsid w:val="007A0E23"/>
    <w:rsid w:val="007A1B66"/>
    <w:rsid w:val="007A4B71"/>
    <w:rsid w:val="007A5112"/>
    <w:rsid w:val="007A5AC7"/>
    <w:rsid w:val="007A6AD2"/>
    <w:rsid w:val="007B2E4E"/>
    <w:rsid w:val="007B441C"/>
    <w:rsid w:val="007B79BA"/>
    <w:rsid w:val="007C2450"/>
    <w:rsid w:val="007C4992"/>
    <w:rsid w:val="007C790F"/>
    <w:rsid w:val="007D14AA"/>
    <w:rsid w:val="007D48D8"/>
    <w:rsid w:val="007E0FED"/>
    <w:rsid w:val="007E4006"/>
    <w:rsid w:val="007E4A1A"/>
    <w:rsid w:val="007E614E"/>
    <w:rsid w:val="007F07CC"/>
    <w:rsid w:val="007F0972"/>
    <w:rsid w:val="007F27B5"/>
    <w:rsid w:val="007F3EB3"/>
    <w:rsid w:val="007F4B99"/>
    <w:rsid w:val="007F5AB8"/>
    <w:rsid w:val="007F6001"/>
    <w:rsid w:val="00800074"/>
    <w:rsid w:val="0080779E"/>
    <w:rsid w:val="008130B6"/>
    <w:rsid w:val="008137B9"/>
    <w:rsid w:val="008139AD"/>
    <w:rsid w:val="00816F0D"/>
    <w:rsid w:val="00817586"/>
    <w:rsid w:val="00820457"/>
    <w:rsid w:val="00820798"/>
    <w:rsid w:val="00824EFD"/>
    <w:rsid w:val="008257BA"/>
    <w:rsid w:val="0082623B"/>
    <w:rsid w:val="00832326"/>
    <w:rsid w:val="00832555"/>
    <w:rsid w:val="008332E5"/>
    <w:rsid w:val="00834A52"/>
    <w:rsid w:val="0083628C"/>
    <w:rsid w:val="008373A3"/>
    <w:rsid w:val="0084425B"/>
    <w:rsid w:val="00844AE7"/>
    <w:rsid w:val="0084733C"/>
    <w:rsid w:val="00851084"/>
    <w:rsid w:val="008510E4"/>
    <w:rsid w:val="00852757"/>
    <w:rsid w:val="00852C6C"/>
    <w:rsid w:val="008535D4"/>
    <w:rsid w:val="00856711"/>
    <w:rsid w:val="00861EE4"/>
    <w:rsid w:val="00863335"/>
    <w:rsid w:val="00864622"/>
    <w:rsid w:val="008676F8"/>
    <w:rsid w:val="00867AF3"/>
    <w:rsid w:val="0087098C"/>
    <w:rsid w:val="00870F1C"/>
    <w:rsid w:val="00872135"/>
    <w:rsid w:val="00874E28"/>
    <w:rsid w:val="008757E0"/>
    <w:rsid w:val="0087608B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6AD"/>
    <w:rsid w:val="008C4855"/>
    <w:rsid w:val="008C5509"/>
    <w:rsid w:val="008D0531"/>
    <w:rsid w:val="008D1E04"/>
    <w:rsid w:val="008D25B0"/>
    <w:rsid w:val="008D48E4"/>
    <w:rsid w:val="008D4EB0"/>
    <w:rsid w:val="008E03DC"/>
    <w:rsid w:val="008E31D3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077F0"/>
    <w:rsid w:val="0091012D"/>
    <w:rsid w:val="009102CC"/>
    <w:rsid w:val="00911488"/>
    <w:rsid w:val="00912922"/>
    <w:rsid w:val="00914A05"/>
    <w:rsid w:val="00914C8D"/>
    <w:rsid w:val="0091588F"/>
    <w:rsid w:val="009170D1"/>
    <w:rsid w:val="00920ACD"/>
    <w:rsid w:val="00924B69"/>
    <w:rsid w:val="0093778F"/>
    <w:rsid w:val="00955789"/>
    <w:rsid w:val="009620DB"/>
    <w:rsid w:val="00963C07"/>
    <w:rsid w:val="009675A1"/>
    <w:rsid w:val="00967D3F"/>
    <w:rsid w:val="00973ABD"/>
    <w:rsid w:val="00974218"/>
    <w:rsid w:val="00974A0B"/>
    <w:rsid w:val="00980757"/>
    <w:rsid w:val="00980AA4"/>
    <w:rsid w:val="009841C1"/>
    <w:rsid w:val="009876DF"/>
    <w:rsid w:val="00987B3E"/>
    <w:rsid w:val="00993EAE"/>
    <w:rsid w:val="009963A5"/>
    <w:rsid w:val="009A7989"/>
    <w:rsid w:val="009B14B8"/>
    <w:rsid w:val="009B1F0E"/>
    <w:rsid w:val="009B200A"/>
    <w:rsid w:val="009B3226"/>
    <w:rsid w:val="009B4E2F"/>
    <w:rsid w:val="009B6612"/>
    <w:rsid w:val="009B7174"/>
    <w:rsid w:val="009C2BE7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E52AC"/>
    <w:rsid w:val="009E596B"/>
    <w:rsid w:val="009F0B28"/>
    <w:rsid w:val="009F0CBF"/>
    <w:rsid w:val="009F1275"/>
    <w:rsid w:val="009F3EA3"/>
    <w:rsid w:val="009F46C4"/>
    <w:rsid w:val="009F52AB"/>
    <w:rsid w:val="00A005C0"/>
    <w:rsid w:val="00A00680"/>
    <w:rsid w:val="00A02EA6"/>
    <w:rsid w:val="00A04C2A"/>
    <w:rsid w:val="00A11C00"/>
    <w:rsid w:val="00A150BA"/>
    <w:rsid w:val="00A16199"/>
    <w:rsid w:val="00A16C14"/>
    <w:rsid w:val="00A1765D"/>
    <w:rsid w:val="00A17ACB"/>
    <w:rsid w:val="00A22FFA"/>
    <w:rsid w:val="00A312D2"/>
    <w:rsid w:val="00A40EE2"/>
    <w:rsid w:val="00A41828"/>
    <w:rsid w:val="00A41E3C"/>
    <w:rsid w:val="00A43B5E"/>
    <w:rsid w:val="00A451E6"/>
    <w:rsid w:val="00A47DE4"/>
    <w:rsid w:val="00A565B2"/>
    <w:rsid w:val="00A57136"/>
    <w:rsid w:val="00A617D7"/>
    <w:rsid w:val="00A61B9D"/>
    <w:rsid w:val="00A63F20"/>
    <w:rsid w:val="00A63FD0"/>
    <w:rsid w:val="00A647E1"/>
    <w:rsid w:val="00A65546"/>
    <w:rsid w:val="00A71B5D"/>
    <w:rsid w:val="00A71C0F"/>
    <w:rsid w:val="00A72A04"/>
    <w:rsid w:val="00A74F20"/>
    <w:rsid w:val="00A774BA"/>
    <w:rsid w:val="00A823C9"/>
    <w:rsid w:val="00A84E1B"/>
    <w:rsid w:val="00A902BB"/>
    <w:rsid w:val="00A90397"/>
    <w:rsid w:val="00A93955"/>
    <w:rsid w:val="00A93F22"/>
    <w:rsid w:val="00A94F5E"/>
    <w:rsid w:val="00A95DBE"/>
    <w:rsid w:val="00AA1C85"/>
    <w:rsid w:val="00AA3719"/>
    <w:rsid w:val="00AA38F4"/>
    <w:rsid w:val="00AA762D"/>
    <w:rsid w:val="00AA7CF9"/>
    <w:rsid w:val="00AB2E34"/>
    <w:rsid w:val="00AB3D4A"/>
    <w:rsid w:val="00AB4939"/>
    <w:rsid w:val="00AB4D85"/>
    <w:rsid w:val="00AB705E"/>
    <w:rsid w:val="00AB7A9E"/>
    <w:rsid w:val="00AC0AE9"/>
    <w:rsid w:val="00AC1F05"/>
    <w:rsid w:val="00AC2892"/>
    <w:rsid w:val="00AC34CE"/>
    <w:rsid w:val="00AC6320"/>
    <w:rsid w:val="00AC6821"/>
    <w:rsid w:val="00AC6B7A"/>
    <w:rsid w:val="00AC6C0A"/>
    <w:rsid w:val="00AC7D37"/>
    <w:rsid w:val="00AD21DA"/>
    <w:rsid w:val="00AD2DAE"/>
    <w:rsid w:val="00AD3F90"/>
    <w:rsid w:val="00AD6DF5"/>
    <w:rsid w:val="00AE007C"/>
    <w:rsid w:val="00AE25D8"/>
    <w:rsid w:val="00AE4C1D"/>
    <w:rsid w:val="00AE5BC6"/>
    <w:rsid w:val="00AE61BF"/>
    <w:rsid w:val="00AF4ADF"/>
    <w:rsid w:val="00AF6390"/>
    <w:rsid w:val="00B00553"/>
    <w:rsid w:val="00B05935"/>
    <w:rsid w:val="00B0743D"/>
    <w:rsid w:val="00B12D08"/>
    <w:rsid w:val="00B1539D"/>
    <w:rsid w:val="00B23004"/>
    <w:rsid w:val="00B2484D"/>
    <w:rsid w:val="00B25A05"/>
    <w:rsid w:val="00B2631F"/>
    <w:rsid w:val="00B30484"/>
    <w:rsid w:val="00B3339C"/>
    <w:rsid w:val="00B33B82"/>
    <w:rsid w:val="00B375AF"/>
    <w:rsid w:val="00B37D83"/>
    <w:rsid w:val="00B37F1C"/>
    <w:rsid w:val="00B404EC"/>
    <w:rsid w:val="00B435DB"/>
    <w:rsid w:val="00B455AE"/>
    <w:rsid w:val="00B46414"/>
    <w:rsid w:val="00B508FA"/>
    <w:rsid w:val="00B559E8"/>
    <w:rsid w:val="00B55ADA"/>
    <w:rsid w:val="00B56E4A"/>
    <w:rsid w:val="00B57FBE"/>
    <w:rsid w:val="00B617E6"/>
    <w:rsid w:val="00B653A3"/>
    <w:rsid w:val="00B6639A"/>
    <w:rsid w:val="00B66503"/>
    <w:rsid w:val="00B66836"/>
    <w:rsid w:val="00B70955"/>
    <w:rsid w:val="00B7134C"/>
    <w:rsid w:val="00B71469"/>
    <w:rsid w:val="00B71E69"/>
    <w:rsid w:val="00B74565"/>
    <w:rsid w:val="00B74961"/>
    <w:rsid w:val="00B765C1"/>
    <w:rsid w:val="00B7678F"/>
    <w:rsid w:val="00B8133C"/>
    <w:rsid w:val="00B835A3"/>
    <w:rsid w:val="00B93815"/>
    <w:rsid w:val="00B96FCF"/>
    <w:rsid w:val="00B9778E"/>
    <w:rsid w:val="00BA23B5"/>
    <w:rsid w:val="00BA4F63"/>
    <w:rsid w:val="00BA6026"/>
    <w:rsid w:val="00BA7B3E"/>
    <w:rsid w:val="00BB3BC9"/>
    <w:rsid w:val="00BB4500"/>
    <w:rsid w:val="00BB4E95"/>
    <w:rsid w:val="00BB5D09"/>
    <w:rsid w:val="00BB7E69"/>
    <w:rsid w:val="00BC1E56"/>
    <w:rsid w:val="00BC20D0"/>
    <w:rsid w:val="00BD0A5A"/>
    <w:rsid w:val="00BD1789"/>
    <w:rsid w:val="00BD1CB7"/>
    <w:rsid w:val="00BD52EB"/>
    <w:rsid w:val="00BD5333"/>
    <w:rsid w:val="00BD6835"/>
    <w:rsid w:val="00BE47E8"/>
    <w:rsid w:val="00BE49D4"/>
    <w:rsid w:val="00BF06C5"/>
    <w:rsid w:val="00BF208A"/>
    <w:rsid w:val="00BF70AA"/>
    <w:rsid w:val="00C0020C"/>
    <w:rsid w:val="00C00CEF"/>
    <w:rsid w:val="00C03234"/>
    <w:rsid w:val="00C041F7"/>
    <w:rsid w:val="00C07529"/>
    <w:rsid w:val="00C10370"/>
    <w:rsid w:val="00C13860"/>
    <w:rsid w:val="00C13CED"/>
    <w:rsid w:val="00C1567B"/>
    <w:rsid w:val="00C159EB"/>
    <w:rsid w:val="00C2063A"/>
    <w:rsid w:val="00C24D26"/>
    <w:rsid w:val="00C27AAC"/>
    <w:rsid w:val="00C30C8E"/>
    <w:rsid w:val="00C334A1"/>
    <w:rsid w:val="00C33D96"/>
    <w:rsid w:val="00C452C8"/>
    <w:rsid w:val="00C50614"/>
    <w:rsid w:val="00C50942"/>
    <w:rsid w:val="00C54CB3"/>
    <w:rsid w:val="00C60873"/>
    <w:rsid w:val="00C615BD"/>
    <w:rsid w:val="00C6184C"/>
    <w:rsid w:val="00C61F10"/>
    <w:rsid w:val="00C62154"/>
    <w:rsid w:val="00C6792F"/>
    <w:rsid w:val="00C70492"/>
    <w:rsid w:val="00C73F77"/>
    <w:rsid w:val="00C75EBB"/>
    <w:rsid w:val="00C80EF2"/>
    <w:rsid w:val="00C80F4C"/>
    <w:rsid w:val="00C81BA0"/>
    <w:rsid w:val="00C83007"/>
    <w:rsid w:val="00C85088"/>
    <w:rsid w:val="00C8590C"/>
    <w:rsid w:val="00C861AF"/>
    <w:rsid w:val="00C8749E"/>
    <w:rsid w:val="00C94724"/>
    <w:rsid w:val="00C953EB"/>
    <w:rsid w:val="00C97BEA"/>
    <w:rsid w:val="00CA01D1"/>
    <w:rsid w:val="00CA2960"/>
    <w:rsid w:val="00CA442D"/>
    <w:rsid w:val="00CA4810"/>
    <w:rsid w:val="00CA5716"/>
    <w:rsid w:val="00CA59CC"/>
    <w:rsid w:val="00CA6032"/>
    <w:rsid w:val="00CB27A1"/>
    <w:rsid w:val="00CB5E07"/>
    <w:rsid w:val="00CB63C6"/>
    <w:rsid w:val="00CC40C0"/>
    <w:rsid w:val="00CC7874"/>
    <w:rsid w:val="00CD191C"/>
    <w:rsid w:val="00CD3AD5"/>
    <w:rsid w:val="00CD44DB"/>
    <w:rsid w:val="00CD6DAB"/>
    <w:rsid w:val="00CD766F"/>
    <w:rsid w:val="00CD7D23"/>
    <w:rsid w:val="00CE120D"/>
    <w:rsid w:val="00CE23B3"/>
    <w:rsid w:val="00CE27F0"/>
    <w:rsid w:val="00CE3098"/>
    <w:rsid w:val="00CE42BE"/>
    <w:rsid w:val="00CE58F9"/>
    <w:rsid w:val="00CF0802"/>
    <w:rsid w:val="00CF3B42"/>
    <w:rsid w:val="00D02054"/>
    <w:rsid w:val="00D0365C"/>
    <w:rsid w:val="00D044F6"/>
    <w:rsid w:val="00D07421"/>
    <w:rsid w:val="00D07FD5"/>
    <w:rsid w:val="00D12346"/>
    <w:rsid w:val="00D132D9"/>
    <w:rsid w:val="00D15654"/>
    <w:rsid w:val="00D16B21"/>
    <w:rsid w:val="00D1721A"/>
    <w:rsid w:val="00D17290"/>
    <w:rsid w:val="00D17B5A"/>
    <w:rsid w:val="00D20152"/>
    <w:rsid w:val="00D205A2"/>
    <w:rsid w:val="00D247C5"/>
    <w:rsid w:val="00D27750"/>
    <w:rsid w:val="00D3338D"/>
    <w:rsid w:val="00D33993"/>
    <w:rsid w:val="00D37238"/>
    <w:rsid w:val="00D40525"/>
    <w:rsid w:val="00D42161"/>
    <w:rsid w:val="00D4323B"/>
    <w:rsid w:val="00D432B3"/>
    <w:rsid w:val="00D43AD3"/>
    <w:rsid w:val="00D44CB5"/>
    <w:rsid w:val="00D45E6E"/>
    <w:rsid w:val="00D46168"/>
    <w:rsid w:val="00D463D9"/>
    <w:rsid w:val="00D522E5"/>
    <w:rsid w:val="00D574B6"/>
    <w:rsid w:val="00D60374"/>
    <w:rsid w:val="00D61A06"/>
    <w:rsid w:val="00D632D4"/>
    <w:rsid w:val="00D6566F"/>
    <w:rsid w:val="00D65B8A"/>
    <w:rsid w:val="00D71BB6"/>
    <w:rsid w:val="00D7743C"/>
    <w:rsid w:val="00D77D63"/>
    <w:rsid w:val="00D81B67"/>
    <w:rsid w:val="00D81F6C"/>
    <w:rsid w:val="00D87B01"/>
    <w:rsid w:val="00D902E6"/>
    <w:rsid w:val="00D9052C"/>
    <w:rsid w:val="00D9349F"/>
    <w:rsid w:val="00D9525A"/>
    <w:rsid w:val="00D9649F"/>
    <w:rsid w:val="00DA128F"/>
    <w:rsid w:val="00DA182D"/>
    <w:rsid w:val="00DA1A0C"/>
    <w:rsid w:val="00DA5669"/>
    <w:rsid w:val="00DA5D09"/>
    <w:rsid w:val="00DB17DA"/>
    <w:rsid w:val="00DB585E"/>
    <w:rsid w:val="00DB5DC9"/>
    <w:rsid w:val="00DC1B20"/>
    <w:rsid w:val="00DC3B3E"/>
    <w:rsid w:val="00DC5920"/>
    <w:rsid w:val="00DC63F2"/>
    <w:rsid w:val="00DC65F4"/>
    <w:rsid w:val="00DD0AA6"/>
    <w:rsid w:val="00DD13C6"/>
    <w:rsid w:val="00DD4613"/>
    <w:rsid w:val="00DD61F8"/>
    <w:rsid w:val="00DD7238"/>
    <w:rsid w:val="00DE1B96"/>
    <w:rsid w:val="00DE7917"/>
    <w:rsid w:val="00DF223D"/>
    <w:rsid w:val="00DF383B"/>
    <w:rsid w:val="00DF5FAD"/>
    <w:rsid w:val="00DF6862"/>
    <w:rsid w:val="00DF780C"/>
    <w:rsid w:val="00E004F7"/>
    <w:rsid w:val="00E0693B"/>
    <w:rsid w:val="00E1573C"/>
    <w:rsid w:val="00E16A65"/>
    <w:rsid w:val="00E23760"/>
    <w:rsid w:val="00E2648B"/>
    <w:rsid w:val="00E358CA"/>
    <w:rsid w:val="00E36DD3"/>
    <w:rsid w:val="00E3759D"/>
    <w:rsid w:val="00E376A1"/>
    <w:rsid w:val="00E37CB1"/>
    <w:rsid w:val="00E40D3A"/>
    <w:rsid w:val="00E40D87"/>
    <w:rsid w:val="00E41B97"/>
    <w:rsid w:val="00E42698"/>
    <w:rsid w:val="00E42A01"/>
    <w:rsid w:val="00E53B05"/>
    <w:rsid w:val="00E563FB"/>
    <w:rsid w:val="00E60385"/>
    <w:rsid w:val="00E60B52"/>
    <w:rsid w:val="00E624CC"/>
    <w:rsid w:val="00E63756"/>
    <w:rsid w:val="00E64A58"/>
    <w:rsid w:val="00E661BB"/>
    <w:rsid w:val="00E66FDD"/>
    <w:rsid w:val="00E678A2"/>
    <w:rsid w:val="00E71610"/>
    <w:rsid w:val="00E71EE7"/>
    <w:rsid w:val="00E81B67"/>
    <w:rsid w:val="00E823DF"/>
    <w:rsid w:val="00E86C71"/>
    <w:rsid w:val="00E86E2C"/>
    <w:rsid w:val="00E90C67"/>
    <w:rsid w:val="00E92D7B"/>
    <w:rsid w:val="00E94D0C"/>
    <w:rsid w:val="00EA35B4"/>
    <w:rsid w:val="00EA3868"/>
    <w:rsid w:val="00EA40EF"/>
    <w:rsid w:val="00EB1989"/>
    <w:rsid w:val="00EB44FB"/>
    <w:rsid w:val="00EB4BC5"/>
    <w:rsid w:val="00EB5AEA"/>
    <w:rsid w:val="00EB60B3"/>
    <w:rsid w:val="00EC2C4B"/>
    <w:rsid w:val="00EC4421"/>
    <w:rsid w:val="00EC5DF6"/>
    <w:rsid w:val="00EC7B06"/>
    <w:rsid w:val="00ED164B"/>
    <w:rsid w:val="00ED40B1"/>
    <w:rsid w:val="00ED4856"/>
    <w:rsid w:val="00ED5B66"/>
    <w:rsid w:val="00ED79CC"/>
    <w:rsid w:val="00EE0DB5"/>
    <w:rsid w:val="00EE13F0"/>
    <w:rsid w:val="00EE1C84"/>
    <w:rsid w:val="00EE1E75"/>
    <w:rsid w:val="00EE2111"/>
    <w:rsid w:val="00EE2E1F"/>
    <w:rsid w:val="00EE55BA"/>
    <w:rsid w:val="00EE79BB"/>
    <w:rsid w:val="00EF29DD"/>
    <w:rsid w:val="00EF6558"/>
    <w:rsid w:val="00EF7C2D"/>
    <w:rsid w:val="00EF7D71"/>
    <w:rsid w:val="00EF7F15"/>
    <w:rsid w:val="00F006D9"/>
    <w:rsid w:val="00F008EF"/>
    <w:rsid w:val="00F00CB1"/>
    <w:rsid w:val="00F0552E"/>
    <w:rsid w:val="00F0668A"/>
    <w:rsid w:val="00F10A3F"/>
    <w:rsid w:val="00F14715"/>
    <w:rsid w:val="00F14760"/>
    <w:rsid w:val="00F15BF2"/>
    <w:rsid w:val="00F2236B"/>
    <w:rsid w:val="00F22DE3"/>
    <w:rsid w:val="00F23127"/>
    <w:rsid w:val="00F272EC"/>
    <w:rsid w:val="00F309E3"/>
    <w:rsid w:val="00F33D74"/>
    <w:rsid w:val="00F36E86"/>
    <w:rsid w:val="00F37089"/>
    <w:rsid w:val="00F40999"/>
    <w:rsid w:val="00F43691"/>
    <w:rsid w:val="00F45406"/>
    <w:rsid w:val="00F45921"/>
    <w:rsid w:val="00F50DAF"/>
    <w:rsid w:val="00F51EBC"/>
    <w:rsid w:val="00F56BA4"/>
    <w:rsid w:val="00F56D59"/>
    <w:rsid w:val="00F57944"/>
    <w:rsid w:val="00F6029F"/>
    <w:rsid w:val="00F60967"/>
    <w:rsid w:val="00F6328D"/>
    <w:rsid w:val="00F6329A"/>
    <w:rsid w:val="00F66A1D"/>
    <w:rsid w:val="00F679E4"/>
    <w:rsid w:val="00F704CF"/>
    <w:rsid w:val="00F713EF"/>
    <w:rsid w:val="00F716FF"/>
    <w:rsid w:val="00F7726A"/>
    <w:rsid w:val="00F82B7C"/>
    <w:rsid w:val="00F83486"/>
    <w:rsid w:val="00F83E8C"/>
    <w:rsid w:val="00F87CB5"/>
    <w:rsid w:val="00F93B4F"/>
    <w:rsid w:val="00F94737"/>
    <w:rsid w:val="00F95265"/>
    <w:rsid w:val="00F971C7"/>
    <w:rsid w:val="00FA2C66"/>
    <w:rsid w:val="00FA341E"/>
    <w:rsid w:val="00FA388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0C1E"/>
    <w:rsid w:val="00FD2D97"/>
    <w:rsid w:val="00FD3F6F"/>
    <w:rsid w:val="00FD4AE2"/>
    <w:rsid w:val="00FD5721"/>
    <w:rsid w:val="00FD653A"/>
    <w:rsid w:val="00FD7C8E"/>
    <w:rsid w:val="00FE0CB5"/>
    <w:rsid w:val="00FE0D28"/>
    <w:rsid w:val="00FF0EBB"/>
    <w:rsid w:val="00FF17E7"/>
    <w:rsid w:val="00FF2F43"/>
    <w:rsid w:val="00FF4A65"/>
    <w:rsid w:val="00FF4F03"/>
    <w:rsid w:val="00FF5E4D"/>
    <w:rsid w:val="00FF6DB7"/>
    <w:rsid w:val="05773987"/>
    <w:rsid w:val="068F69BD"/>
    <w:rsid w:val="06B86512"/>
    <w:rsid w:val="0898267C"/>
    <w:rsid w:val="0BC25FDA"/>
    <w:rsid w:val="1097590F"/>
    <w:rsid w:val="10A02655"/>
    <w:rsid w:val="137D5F06"/>
    <w:rsid w:val="138E61A0"/>
    <w:rsid w:val="1ADF6029"/>
    <w:rsid w:val="1B0D536D"/>
    <w:rsid w:val="1CA82B90"/>
    <w:rsid w:val="1FA4037A"/>
    <w:rsid w:val="21CA1611"/>
    <w:rsid w:val="2490178C"/>
    <w:rsid w:val="25DA4C26"/>
    <w:rsid w:val="2E374C94"/>
    <w:rsid w:val="2E637B29"/>
    <w:rsid w:val="2E986CFE"/>
    <w:rsid w:val="308E18C1"/>
    <w:rsid w:val="351020AA"/>
    <w:rsid w:val="3AA94156"/>
    <w:rsid w:val="414A2F2A"/>
    <w:rsid w:val="41607664"/>
    <w:rsid w:val="42315ACC"/>
    <w:rsid w:val="4834620E"/>
    <w:rsid w:val="48B127F0"/>
    <w:rsid w:val="49641718"/>
    <w:rsid w:val="503E6C32"/>
    <w:rsid w:val="53397419"/>
    <w:rsid w:val="55EB2205"/>
    <w:rsid w:val="57EC2C4F"/>
    <w:rsid w:val="5B0950EB"/>
    <w:rsid w:val="5DE81CA0"/>
    <w:rsid w:val="626F590C"/>
    <w:rsid w:val="63F87992"/>
    <w:rsid w:val="699B4CCF"/>
    <w:rsid w:val="6E66012B"/>
    <w:rsid w:val="71C9278B"/>
    <w:rsid w:val="72AB72EF"/>
    <w:rsid w:val="74FC737A"/>
    <w:rsid w:val="75400D68"/>
    <w:rsid w:val="76C778EB"/>
    <w:rsid w:val="77241AC6"/>
    <w:rsid w:val="7A526FF1"/>
    <w:rsid w:val="7A5D142C"/>
    <w:rsid w:val="7D5B3637"/>
    <w:rsid w:val="7F2561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5ADA96-6B37-44C9-916B-603F7A79B272}">
  <ds:schemaRefs/>
</ds:datastoreItem>
</file>

<file path=customXml/itemProps3.xml><?xml version="1.0" encoding="utf-8"?>
<ds:datastoreItem xmlns:ds="http://schemas.openxmlformats.org/officeDocument/2006/customXml" ds:itemID="{1A5AAE97-7767-4350-BC4C-D8BD8B855F0B}">
  <ds:schemaRefs/>
</ds:datastoreItem>
</file>

<file path=customXml/itemProps4.xml><?xml version="1.0" encoding="utf-8"?>
<ds:datastoreItem xmlns:ds="http://schemas.openxmlformats.org/officeDocument/2006/customXml" ds:itemID="{547534C1-321D-4C0B-9D51-AA133DA5F584}">
  <ds:schemaRefs/>
</ds:datastoreItem>
</file>

<file path=customXml/itemProps5.xml><?xml version="1.0" encoding="utf-8"?>
<ds:datastoreItem xmlns:ds="http://schemas.openxmlformats.org/officeDocument/2006/customXml" ds:itemID="{4C05208C-5CEB-4531-9757-7015881DFA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67</Words>
  <Characters>402</Characters>
  <Lines>13</Lines>
  <Paragraphs>3</Paragraphs>
  <TotalTime>0</TotalTime>
  <ScaleCrop>false</ScaleCrop>
  <LinksUpToDate>false</LinksUpToDate>
  <CharactersWithSpaces>1660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2026-06-09T05:40:00Z</dcterms:created>
  <dc:creator>Harold</dc:creator>
  <cp:keywords>FoxChit SOFTWARE SOLUTIONS</cp:keywords>
  <cp:lastModifiedBy>cmndr</cp:lastModifiedBy>
  <cp:lastPrinted>2026-03-24T07:36:00Z</cp:lastPrinted>
  <dcterms:modified xsi:type="dcterms:W3CDTF">2026-08-07T07:29:47Z</dcterms:modified>
  <dc:subject>Macro Virus Infection by The Narkotic Network</dc:subject>
  <dc:title>LOVE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1033-12.1.0.28032</vt:lpwstr>
  </property>
  <property fmtid="{D5CDD505-2E9C-101B-9397-08002B2CF9AE}" pid="5" name="ICV">
    <vt:lpwstr>6A46F56B343B4414BFA2DF95FA864110_12</vt:lpwstr>
  </property>
</Properties>
</file>