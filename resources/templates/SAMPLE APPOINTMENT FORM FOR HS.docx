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6976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91008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spacing w:after="40"/>
        <w:rPr>
          <w:i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4928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700224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7152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3904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2032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rFonts w:hint="default"/>
          <w:b/>
          <w:color w:val="auto"/>
          <w:sz w:val="24"/>
          <w:u w:val="single"/>
          <w:lang w:val="en-PH"/>
        </w:rPr>
      </w:pPr>
      <w:r>
        <w:rPr>
          <w:b/>
          <w:color w:val="000000"/>
          <w:sz w:val="24"/>
        </w:rPr>
        <w:t xml:space="preserve">Mr./Mrs./Ms.:   </w:t>
      </w:r>
      <w:r>
        <w:rPr>
          <w:rFonts w:hint="default"/>
          <w:b/>
          <w:color w:val="auto"/>
          <w:sz w:val="24"/>
          <w:u w:val="single"/>
          <w:lang w:val="en-PH"/>
        </w:rPr>
        <w:t>${employee_name}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6079490</wp:posOffset>
                </wp:positionH>
                <wp:positionV relativeFrom="page">
                  <wp:posOffset>3305175</wp:posOffset>
                </wp:positionV>
                <wp:extent cx="552450" cy="200025"/>
                <wp:effectExtent l="0" t="0" r="0" b="9525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8.7pt;margin-top:260.25pt;height:15.75pt;width:43.5pt;mso-position-vertical-relative:page;z-index:251659264;v-text-anchor:bottom;mso-width-relative:page;mso-height-relative:page;" filled="f" stroked="f" coordsize="21600,21600" o:gfxdata="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QGytgAAAAMAQAADwAAAAAAAAABACAAAAAiAAAAZHJz&#10;L2Rvd25yZXYueG1sUEsBAhQAFAAAAAgAh07iQCEdKG8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margin">
                  <wp:posOffset>128905</wp:posOffset>
                </wp:positionH>
                <wp:positionV relativeFrom="paragraph">
                  <wp:posOffset>172720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0.15pt;margin-top:13.6pt;height:106.5pt;width:530.25pt;mso-position-horizontal-relative:margin;z-index:-251617280;mso-width-relative:page;mso-height-relative:page;" filled="f" stroked="f" coordsize="21600,21600" o:gfxdata="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rYOi72AAAAAoBAAAPAAAA&#10;AAAAAAEAIAAAACIAAABkcnMvZG93bnJldi54bWxQSwECFAAUAAAACACHTuJAiGviXxUCAAAo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ge">
                  <wp:posOffset>3228340</wp:posOffset>
                </wp:positionV>
                <wp:extent cx="2803525" cy="228600"/>
                <wp:effectExtent l="0" t="0" r="0" b="0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B320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${position}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203.15pt;margin-top:254.2pt;height:18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1bh1R2gAAAAsB&#10;AAAPAAAAAAAAAAEAIAAAACIAAABkcnMvZG93bnJldi54bWxQSwECFAAUAAAACACHTuJAQ3GA2xkC&#10;AAA3BAAADgAAAAAAAAABACAAAAAp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1F7B3206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${position}</w:t>
                      </w: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4624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ge">
                  <wp:posOffset>3571875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CB9858C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${employment_status}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1.95pt;margin-top:281.25pt;height:22.55pt;width:149.7pt;mso-position-vertical-relative:page;z-index:251686912;v-text-anchor:bottom;mso-width-relative:page;mso-height-relative:page;" fillcolor="#FFFFFF" filled="t" stroked="t" coordsize="21600,21600" o:gfxdata="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aB399kAAAALAQAADwAAAAAAAAABACAAAAAi&#10;AAAAZHJzL2Rvd25yZXYueG1sUEsBAhQAFAAAAAgAh07iQOvjRd9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CB9858C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${employment_status}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ge">
                  <wp:posOffset>3614420</wp:posOffset>
                </wp:positionV>
                <wp:extent cx="3121025" cy="215900"/>
                <wp:effectExtent l="0" t="0" r="317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${school}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05pt;margin-top:284.6pt;height:17pt;width:245.75pt;mso-position-vertical-relative:page;z-index:251670528;v-text-anchor:bottom;mso-width-relative:page;mso-height-relative:page;" filled="f" stroked="f" coordsize="21600,21600" o:gfxdata="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RWMAdsAAAAMAQAADwAAAAAA&#10;AAABACAAAAAiAAAAZHJzL2Rvd25yZXYueG1sUEsBAhQAFAAAAAgAh07iQIjTKQYQAgAAJQQAAA4A&#10;AAAAAAAAAQAgAAAAK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${school}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8176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6672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5648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</w:t>
      </w:r>
      <w:r>
        <w:rPr>
          <w:rStyle w:val="16"/>
          <w:color w:val="EE0000"/>
        </w:rPr>
        <w:t xml:space="preserve">                     </w:t>
      </w:r>
      <w:r>
        <w:rPr>
          <w:rStyle w:val="16"/>
        </w:rPr>
        <w:t xml:space="preserve">                   status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76200</wp:posOffset>
                </wp:positionV>
                <wp:extent cx="4486275" cy="2305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6pt;height:18.15pt;width:353.25pt;z-index:251660288;mso-width-relative:page;mso-height-relative:page;" filled="f" stroked="f" coordsize="21600,21600" o:gfxdata="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IC+p2gAAAAoBAAAPAAAAAAAAAAEAIAAAACIAAABkcnMvZG93bnJldi54bWxQSwEC&#10;FAAUAAAACACHTuJAS5Aex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1616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5104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90170</wp:posOffset>
                </wp:positionV>
                <wp:extent cx="84391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7.1pt;height:21.75pt;width:66.45pt;z-index:251703296;mso-width-relative:page;mso-height-relative:page;" filled="f" stroked="f" coordsize="21600,21600" o:gfxdata="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+r0FNoAAAAIAQAADwAAAAAAAAABACAAAAAiAAAAZHJzL2Rvd25yZXYueG1sUEsB&#10;AhQAFAAAAAgAh07iQIz2BM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>
                <wp:simplePos x="0" y="0"/>
                <wp:positionH relativeFrom="column">
                  <wp:posOffset>4631690</wp:posOffset>
                </wp:positionH>
                <wp:positionV relativeFrom="page">
                  <wp:posOffset>4562475</wp:posOffset>
                </wp:positionV>
                <wp:extent cx="179070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43B08BE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64.7pt;margin-top:359.25pt;height:28.05pt;width:141pt;mso-position-vertical-relative:page;z-index:-251635712;v-text-anchor:bottom;mso-width-relative:page;mso-height-relative:page;" fillcolor="#FFFFFF" filled="t" stroked="t" coordsize="21600,21600" o:gfxdata="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GuVPaAAAADAEAAA8AAAAAAAAAAQAgAAAA&#10;IgAAAGRycy9kb3ducmV2LnhtbFBLAQIUABQAAAAIAIdO4kAhK247QgIAAK8EAAAOAAAAAAAAAAEA&#10;IAAAACk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43B08BE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2726690</wp:posOffset>
                </wp:positionH>
                <wp:positionV relativeFrom="page">
                  <wp:posOffset>4562475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4.7pt;margin-top:359.25pt;height:28.05pt;width:119.7pt;mso-position-vertical-relative:page;z-index:-251632640;v-text-anchor:bottom;mso-width-relative:page;mso-height-relative:page;" fillcolor="#FFFFFF" filled="t" stroked="t" coordsize="21600,21600" o:gfxdata="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5i7u2gAAAAsBAAAPAAAAAAAAAAEAIAAAACIA&#10;AABkcnMvZG93bnJldi54bWxQSwECFAAUAAAACACHTuJAIiEv+U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6128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bookmarkStart w:id="0" w:name="_GoBack"/>
      <w:bookmarkEnd w:id="0"/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</w:p>
                          <w:p w14:paraId="3691302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8784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</w:p>
                    <w:p w14:paraId="3691302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45720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3.6pt;height:0pt;width:115.2pt;z-index:251701248;mso-width-relative:page;mso-height-relative:page;" filled="f" stroked="t" coordsize="21600,21600" o:allowincell="f" o:gfxdata="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+w0t8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2272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27305</wp:posOffset>
                </wp:positionV>
                <wp:extent cx="1905000" cy="238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5pt;margin-top:2.15pt;height:18.75pt;width:150pt;z-index:251706368;mso-width-relative:page;mso-height-relative:page;" filled="f" stroked="f" coordsize="21600,21600" o:gfxdata="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kQ/rNcAAAAIAQAADwAAAAAAAAABACAAAAAiAAAAZHJzL2Rvd25yZXYueG1sUEsBAhQA&#10;FAAAAAgAh07iQPHNe7ssAgAAZ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5344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4320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8720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101600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5270" y="5474335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pt;margin-top:8pt;height:19.9pt;width:12.05pt;z-index:251707392;mso-width-relative:page;mso-height-relative:page;" filled="f" stroked="f" coordsize="21600,21600" o:gfxdata="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mc7IH1AAAAAkBAAAPAAAA&#10;AAAAAAEAIAAAACIAAABkcnMvZG93bnJldi54bWxQSwECFAAUAAAACACHTuJA8XqUQFICAACpBAAA&#10;DgAAAAAAAAABACAAAAAjAQAAZHJzL2Uyb0RvYy54bWxQSwUGAAAAAAYABgBZAQAA5w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9744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8544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 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 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2816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6496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1792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5168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GHAYLORD P. ANCIANO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Administrative Officer IV - HR 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4144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GHAYLORD P. ANCIANO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 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Administrative Officer IV - HR 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8480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2096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D1B393D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rFonts w:hint="default"/>
                                <w:color w:val="00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3120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4D1B393D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rFonts w:hint="default"/>
                          <w:color w:val="00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1072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6432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49024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3424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58539E52">
                            <w:pPr>
                              <w:jc w:val="center"/>
                              <w:rPr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720"/>
                            </w:pPr>
                            <w:r>
                              <w:t xml:space="preserve">                             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2400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58539E52">
                      <w:pPr>
                        <w:jc w:val="center"/>
                        <w:rPr>
                          <w:color w:val="auto"/>
                          <w:u w:val="single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720"/>
                      </w:pPr>
                      <w:r>
                        <w:t xml:space="preserve">                             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6E0C"/>
    <w:rsid w:val="00007D81"/>
    <w:rsid w:val="00011265"/>
    <w:rsid w:val="000175A8"/>
    <w:rsid w:val="00017954"/>
    <w:rsid w:val="00020D6C"/>
    <w:rsid w:val="00021FD7"/>
    <w:rsid w:val="00025CC2"/>
    <w:rsid w:val="000312CE"/>
    <w:rsid w:val="00031D92"/>
    <w:rsid w:val="000340AA"/>
    <w:rsid w:val="00035FB7"/>
    <w:rsid w:val="00037F21"/>
    <w:rsid w:val="00041A8F"/>
    <w:rsid w:val="00044892"/>
    <w:rsid w:val="000452EA"/>
    <w:rsid w:val="00046136"/>
    <w:rsid w:val="00053B1F"/>
    <w:rsid w:val="0005633B"/>
    <w:rsid w:val="00064A96"/>
    <w:rsid w:val="0006622D"/>
    <w:rsid w:val="000667E1"/>
    <w:rsid w:val="000720F0"/>
    <w:rsid w:val="00072CE6"/>
    <w:rsid w:val="00074077"/>
    <w:rsid w:val="00074872"/>
    <w:rsid w:val="0007511E"/>
    <w:rsid w:val="000812BC"/>
    <w:rsid w:val="00083720"/>
    <w:rsid w:val="0008390B"/>
    <w:rsid w:val="000857D3"/>
    <w:rsid w:val="00085DB8"/>
    <w:rsid w:val="00085F96"/>
    <w:rsid w:val="00086271"/>
    <w:rsid w:val="00086426"/>
    <w:rsid w:val="00087E37"/>
    <w:rsid w:val="000908C3"/>
    <w:rsid w:val="000A0AF9"/>
    <w:rsid w:val="000A5CE7"/>
    <w:rsid w:val="000A72CD"/>
    <w:rsid w:val="000A7457"/>
    <w:rsid w:val="000B10CF"/>
    <w:rsid w:val="000B2318"/>
    <w:rsid w:val="000B2F20"/>
    <w:rsid w:val="000B380B"/>
    <w:rsid w:val="000B780E"/>
    <w:rsid w:val="000C52F1"/>
    <w:rsid w:val="000C5C5B"/>
    <w:rsid w:val="000C6039"/>
    <w:rsid w:val="000C6A0E"/>
    <w:rsid w:val="000C6DF2"/>
    <w:rsid w:val="000D066D"/>
    <w:rsid w:val="000D31A2"/>
    <w:rsid w:val="000D5C74"/>
    <w:rsid w:val="000E02B9"/>
    <w:rsid w:val="000E163A"/>
    <w:rsid w:val="000E20FC"/>
    <w:rsid w:val="000E2CC9"/>
    <w:rsid w:val="000E2F9C"/>
    <w:rsid w:val="000E31ED"/>
    <w:rsid w:val="000E52F2"/>
    <w:rsid w:val="000E5C2F"/>
    <w:rsid w:val="000E7E4E"/>
    <w:rsid w:val="000F1391"/>
    <w:rsid w:val="000F14B6"/>
    <w:rsid w:val="000F248C"/>
    <w:rsid w:val="000F5A66"/>
    <w:rsid w:val="00104432"/>
    <w:rsid w:val="001137F9"/>
    <w:rsid w:val="001138A1"/>
    <w:rsid w:val="00115937"/>
    <w:rsid w:val="00117AE2"/>
    <w:rsid w:val="00120852"/>
    <w:rsid w:val="00120C49"/>
    <w:rsid w:val="001225ED"/>
    <w:rsid w:val="00127F52"/>
    <w:rsid w:val="00134E93"/>
    <w:rsid w:val="0014001A"/>
    <w:rsid w:val="0014594E"/>
    <w:rsid w:val="00146038"/>
    <w:rsid w:val="00146EC3"/>
    <w:rsid w:val="001479AE"/>
    <w:rsid w:val="00147CD5"/>
    <w:rsid w:val="00151CB7"/>
    <w:rsid w:val="00152952"/>
    <w:rsid w:val="00155140"/>
    <w:rsid w:val="00155F39"/>
    <w:rsid w:val="00156281"/>
    <w:rsid w:val="00157DE0"/>
    <w:rsid w:val="001602BE"/>
    <w:rsid w:val="00161301"/>
    <w:rsid w:val="00162EA4"/>
    <w:rsid w:val="00165FC5"/>
    <w:rsid w:val="00166BCF"/>
    <w:rsid w:val="001741F4"/>
    <w:rsid w:val="00181B8F"/>
    <w:rsid w:val="00181FA5"/>
    <w:rsid w:val="00184D0F"/>
    <w:rsid w:val="001855BB"/>
    <w:rsid w:val="00187EB2"/>
    <w:rsid w:val="00191EA1"/>
    <w:rsid w:val="001929FE"/>
    <w:rsid w:val="001948D7"/>
    <w:rsid w:val="00195648"/>
    <w:rsid w:val="001959A9"/>
    <w:rsid w:val="001A0C9D"/>
    <w:rsid w:val="001A4259"/>
    <w:rsid w:val="001A42DE"/>
    <w:rsid w:val="001A6BBA"/>
    <w:rsid w:val="001A74C6"/>
    <w:rsid w:val="001B410C"/>
    <w:rsid w:val="001B4601"/>
    <w:rsid w:val="001B5ACA"/>
    <w:rsid w:val="001C5350"/>
    <w:rsid w:val="001C6EDD"/>
    <w:rsid w:val="001D1D52"/>
    <w:rsid w:val="001D27CB"/>
    <w:rsid w:val="001D3C1B"/>
    <w:rsid w:val="001D5F75"/>
    <w:rsid w:val="001D75B2"/>
    <w:rsid w:val="001D7D7C"/>
    <w:rsid w:val="001D7D80"/>
    <w:rsid w:val="001E0EC7"/>
    <w:rsid w:val="001E556A"/>
    <w:rsid w:val="001F102E"/>
    <w:rsid w:val="001F1CA8"/>
    <w:rsid w:val="001F3D84"/>
    <w:rsid w:val="001F55A0"/>
    <w:rsid w:val="001F5C64"/>
    <w:rsid w:val="001F613F"/>
    <w:rsid w:val="00200AC1"/>
    <w:rsid w:val="00202687"/>
    <w:rsid w:val="00202CB6"/>
    <w:rsid w:val="0020439D"/>
    <w:rsid w:val="00205229"/>
    <w:rsid w:val="00207F8C"/>
    <w:rsid w:val="00212C5F"/>
    <w:rsid w:val="00216E93"/>
    <w:rsid w:val="00217FA8"/>
    <w:rsid w:val="00220569"/>
    <w:rsid w:val="00222110"/>
    <w:rsid w:val="00225DA9"/>
    <w:rsid w:val="002355F7"/>
    <w:rsid w:val="002438A1"/>
    <w:rsid w:val="00245917"/>
    <w:rsid w:val="002460E2"/>
    <w:rsid w:val="002462B3"/>
    <w:rsid w:val="00252988"/>
    <w:rsid w:val="0025399C"/>
    <w:rsid w:val="002562B6"/>
    <w:rsid w:val="00263EEE"/>
    <w:rsid w:val="002645F1"/>
    <w:rsid w:val="00265C08"/>
    <w:rsid w:val="0026614E"/>
    <w:rsid w:val="00267C73"/>
    <w:rsid w:val="002706D1"/>
    <w:rsid w:val="002715D6"/>
    <w:rsid w:val="00272E42"/>
    <w:rsid w:val="00275E4E"/>
    <w:rsid w:val="0028307B"/>
    <w:rsid w:val="00283935"/>
    <w:rsid w:val="00284C30"/>
    <w:rsid w:val="00284C37"/>
    <w:rsid w:val="002852A7"/>
    <w:rsid w:val="00285F92"/>
    <w:rsid w:val="00286DB5"/>
    <w:rsid w:val="00287A5E"/>
    <w:rsid w:val="00290E77"/>
    <w:rsid w:val="00291A63"/>
    <w:rsid w:val="00292200"/>
    <w:rsid w:val="00293A4B"/>
    <w:rsid w:val="00294306"/>
    <w:rsid w:val="00295876"/>
    <w:rsid w:val="002972B5"/>
    <w:rsid w:val="002A1870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4C5F"/>
    <w:rsid w:val="002E511E"/>
    <w:rsid w:val="002E6F89"/>
    <w:rsid w:val="002F3FA9"/>
    <w:rsid w:val="002F5563"/>
    <w:rsid w:val="00304297"/>
    <w:rsid w:val="003044F4"/>
    <w:rsid w:val="0030524D"/>
    <w:rsid w:val="00306CD1"/>
    <w:rsid w:val="003100A9"/>
    <w:rsid w:val="003114AE"/>
    <w:rsid w:val="003123A3"/>
    <w:rsid w:val="003225F4"/>
    <w:rsid w:val="003242B5"/>
    <w:rsid w:val="0032466B"/>
    <w:rsid w:val="00324C00"/>
    <w:rsid w:val="003256C9"/>
    <w:rsid w:val="0033252C"/>
    <w:rsid w:val="0034234F"/>
    <w:rsid w:val="003432C6"/>
    <w:rsid w:val="00346894"/>
    <w:rsid w:val="00347353"/>
    <w:rsid w:val="00350792"/>
    <w:rsid w:val="003525B3"/>
    <w:rsid w:val="003538C3"/>
    <w:rsid w:val="003540F6"/>
    <w:rsid w:val="003565CB"/>
    <w:rsid w:val="00356B42"/>
    <w:rsid w:val="00357D58"/>
    <w:rsid w:val="0036517E"/>
    <w:rsid w:val="00366F4B"/>
    <w:rsid w:val="0037118A"/>
    <w:rsid w:val="0037272D"/>
    <w:rsid w:val="00372D8D"/>
    <w:rsid w:val="00375C81"/>
    <w:rsid w:val="00377CF3"/>
    <w:rsid w:val="0038729D"/>
    <w:rsid w:val="0039260B"/>
    <w:rsid w:val="00392B7B"/>
    <w:rsid w:val="0039349D"/>
    <w:rsid w:val="003977D3"/>
    <w:rsid w:val="003A2B17"/>
    <w:rsid w:val="003A3A17"/>
    <w:rsid w:val="003A49FF"/>
    <w:rsid w:val="003A5C07"/>
    <w:rsid w:val="003A5DB0"/>
    <w:rsid w:val="003A6275"/>
    <w:rsid w:val="003B09AA"/>
    <w:rsid w:val="003B5D6F"/>
    <w:rsid w:val="003B719E"/>
    <w:rsid w:val="003C2309"/>
    <w:rsid w:val="003C2BEA"/>
    <w:rsid w:val="003C3C4F"/>
    <w:rsid w:val="003C4927"/>
    <w:rsid w:val="003C4C6E"/>
    <w:rsid w:val="003C508F"/>
    <w:rsid w:val="003C52CE"/>
    <w:rsid w:val="003D1EE4"/>
    <w:rsid w:val="003D66A8"/>
    <w:rsid w:val="003E0C10"/>
    <w:rsid w:val="003E189D"/>
    <w:rsid w:val="003E2693"/>
    <w:rsid w:val="003E3516"/>
    <w:rsid w:val="003E566E"/>
    <w:rsid w:val="003E754E"/>
    <w:rsid w:val="003F1147"/>
    <w:rsid w:val="003F1299"/>
    <w:rsid w:val="003F44A7"/>
    <w:rsid w:val="003F5CF2"/>
    <w:rsid w:val="00401461"/>
    <w:rsid w:val="00401938"/>
    <w:rsid w:val="004026F0"/>
    <w:rsid w:val="00403AEE"/>
    <w:rsid w:val="00405487"/>
    <w:rsid w:val="00406BDE"/>
    <w:rsid w:val="0041162C"/>
    <w:rsid w:val="00417DA4"/>
    <w:rsid w:val="00422B63"/>
    <w:rsid w:val="004241F5"/>
    <w:rsid w:val="00425E41"/>
    <w:rsid w:val="00430B84"/>
    <w:rsid w:val="00430F72"/>
    <w:rsid w:val="004313AC"/>
    <w:rsid w:val="0043346C"/>
    <w:rsid w:val="00442885"/>
    <w:rsid w:val="00444555"/>
    <w:rsid w:val="00447583"/>
    <w:rsid w:val="00460ED7"/>
    <w:rsid w:val="00463471"/>
    <w:rsid w:val="00463E6D"/>
    <w:rsid w:val="00464745"/>
    <w:rsid w:val="004651EF"/>
    <w:rsid w:val="00466032"/>
    <w:rsid w:val="0046748B"/>
    <w:rsid w:val="00471885"/>
    <w:rsid w:val="00473EDF"/>
    <w:rsid w:val="00477B35"/>
    <w:rsid w:val="00481979"/>
    <w:rsid w:val="00490E5D"/>
    <w:rsid w:val="0049107C"/>
    <w:rsid w:val="004913C4"/>
    <w:rsid w:val="004916CD"/>
    <w:rsid w:val="00491C44"/>
    <w:rsid w:val="00492B1E"/>
    <w:rsid w:val="00496D11"/>
    <w:rsid w:val="00497109"/>
    <w:rsid w:val="00497D8E"/>
    <w:rsid w:val="004A203D"/>
    <w:rsid w:val="004A2D8F"/>
    <w:rsid w:val="004A4607"/>
    <w:rsid w:val="004A5144"/>
    <w:rsid w:val="004A5D1C"/>
    <w:rsid w:val="004B12D3"/>
    <w:rsid w:val="004B6CF1"/>
    <w:rsid w:val="004B75C2"/>
    <w:rsid w:val="004C1619"/>
    <w:rsid w:val="004D0E08"/>
    <w:rsid w:val="004D1CD1"/>
    <w:rsid w:val="004D1F2D"/>
    <w:rsid w:val="004D2802"/>
    <w:rsid w:val="004D2FCB"/>
    <w:rsid w:val="004D3A17"/>
    <w:rsid w:val="004D7740"/>
    <w:rsid w:val="004E0331"/>
    <w:rsid w:val="004E39B0"/>
    <w:rsid w:val="004E4718"/>
    <w:rsid w:val="004F08C8"/>
    <w:rsid w:val="004F1C65"/>
    <w:rsid w:val="004F6494"/>
    <w:rsid w:val="00502B7A"/>
    <w:rsid w:val="00510E8A"/>
    <w:rsid w:val="0051326B"/>
    <w:rsid w:val="00517B74"/>
    <w:rsid w:val="00517FB4"/>
    <w:rsid w:val="00523B21"/>
    <w:rsid w:val="00523F32"/>
    <w:rsid w:val="0052585B"/>
    <w:rsid w:val="0052654E"/>
    <w:rsid w:val="005268B7"/>
    <w:rsid w:val="00527760"/>
    <w:rsid w:val="005278A9"/>
    <w:rsid w:val="005349D9"/>
    <w:rsid w:val="005366B5"/>
    <w:rsid w:val="005421FA"/>
    <w:rsid w:val="00542214"/>
    <w:rsid w:val="0054302B"/>
    <w:rsid w:val="00544B2B"/>
    <w:rsid w:val="00554173"/>
    <w:rsid w:val="005601F5"/>
    <w:rsid w:val="00561314"/>
    <w:rsid w:val="00562005"/>
    <w:rsid w:val="005743C4"/>
    <w:rsid w:val="0057620D"/>
    <w:rsid w:val="0059054C"/>
    <w:rsid w:val="00591AD6"/>
    <w:rsid w:val="00591D59"/>
    <w:rsid w:val="00592E61"/>
    <w:rsid w:val="00592EF3"/>
    <w:rsid w:val="00594F59"/>
    <w:rsid w:val="005A054C"/>
    <w:rsid w:val="005A086D"/>
    <w:rsid w:val="005A2DBE"/>
    <w:rsid w:val="005A4C13"/>
    <w:rsid w:val="005A587D"/>
    <w:rsid w:val="005A6C7C"/>
    <w:rsid w:val="005B1441"/>
    <w:rsid w:val="005B1AEA"/>
    <w:rsid w:val="005B4168"/>
    <w:rsid w:val="005B4FCA"/>
    <w:rsid w:val="005B5C20"/>
    <w:rsid w:val="005B66F8"/>
    <w:rsid w:val="005B6EB0"/>
    <w:rsid w:val="005C2A40"/>
    <w:rsid w:val="005C543E"/>
    <w:rsid w:val="005C5E56"/>
    <w:rsid w:val="005C5F5E"/>
    <w:rsid w:val="005C61D5"/>
    <w:rsid w:val="005C7BEC"/>
    <w:rsid w:val="005D0301"/>
    <w:rsid w:val="005D2AA6"/>
    <w:rsid w:val="005D33CD"/>
    <w:rsid w:val="005D464A"/>
    <w:rsid w:val="005D4F69"/>
    <w:rsid w:val="005D72D9"/>
    <w:rsid w:val="005E00C2"/>
    <w:rsid w:val="005E4875"/>
    <w:rsid w:val="005E4C36"/>
    <w:rsid w:val="005E774E"/>
    <w:rsid w:val="005E7DFF"/>
    <w:rsid w:val="005F60C3"/>
    <w:rsid w:val="005F793C"/>
    <w:rsid w:val="005F793E"/>
    <w:rsid w:val="006029A9"/>
    <w:rsid w:val="00605262"/>
    <w:rsid w:val="00606BA3"/>
    <w:rsid w:val="00606FE5"/>
    <w:rsid w:val="006125E4"/>
    <w:rsid w:val="00612C8C"/>
    <w:rsid w:val="0061503E"/>
    <w:rsid w:val="00615968"/>
    <w:rsid w:val="00615D92"/>
    <w:rsid w:val="00616F2A"/>
    <w:rsid w:val="00621F07"/>
    <w:rsid w:val="00622ACC"/>
    <w:rsid w:val="00631DA9"/>
    <w:rsid w:val="00632F15"/>
    <w:rsid w:val="006360A7"/>
    <w:rsid w:val="0063634C"/>
    <w:rsid w:val="0064032A"/>
    <w:rsid w:val="0064218F"/>
    <w:rsid w:val="00643DD6"/>
    <w:rsid w:val="006456A4"/>
    <w:rsid w:val="00655B53"/>
    <w:rsid w:val="00656413"/>
    <w:rsid w:val="00661C89"/>
    <w:rsid w:val="00663511"/>
    <w:rsid w:val="006639CC"/>
    <w:rsid w:val="0067585B"/>
    <w:rsid w:val="00675C8E"/>
    <w:rsid w:val="00675DAC"/>
    <w:rsid w:val="00681BE2"/>
    <w:rsid w:val="006830FF"/>
    <w:rsid w:val="006833FA"/>
    <w:rsid w:val="00684BC8"/>
    <w:rsid w:val="00686636"/>
    <w:rsid w:val="00687C69"/>
    <w:rsid w:val="0069499E"/>
    <w:rsid w:val="006A38AF"/>
    <w:rsid w:val="006A7B95"/>
    <w:rsid w:val="006B28B1"/>
    <w:rsid w:val="006B3CCC"/>
    <w:rsid w:val="006B4ACC"/>
    <w:rsid w:val="006B5010"/>
    <w:rsid w:val="006B546A"/>
    <w:rsid w:val="006B707F"/>
    <w:rsid w:val="006C085B"/>
    <w:rsid w:val="006C0DE4"/>
    <w:rsid w:val="006C1EFA"/>
    <w:rsid w:val="006C772E"/>
    <w:rsid w:val="006D18EF"/>
    <w:rsid w:val="006D1928"/>
    <w:rsid w:val="006D387F"/>
    <w:rsid w:val="006D4D97"/>
    <w:rsid w:val="006D58EC"/>
    <w:rsid w:val="006D6F6C"/>
    <w:rsid w:val="006D72E1"/>
    <w:rsid w:val="006E0382"/>
    <w:rsid w:val="006E2B88"/>
    <w:rsid w:val="006E58BE"/>
    <w:rsid w:val="006E5C18"/>
    <w:rsid w:val="006E731E"/>
    <w:rsid w:val="006F005F"/>
    <w:rsid w:val="006F1A52"/>
    <w:rsid w:val="006F3883"/>
    <w:rsid w:val="006F4543"/>
    <w:rsid w:val="006F55EC"/>
    <w:rsid w:val="006F6950"/>
    <w:rsid w:val="006F7B0E"/>
    <w:rsid w:val="00701212"/>
    <w:rsid w:val="00701AF0"/>
    <w:rsid w:val="0070230A"/>
    <w:rsid w:val="00702F49"/>
    <w:rsid w:val="00705252"/>
    <w:rsid w:val="0070532C"/>
    <w:rsid w:val="00706BFC"/>
    <w:rsid w:val="007100AE"/>
    <w:rsid w:val="0071041F"/>
    <w:rsid w:val="007108D6"/>
    <w:rsid w:val="00710AC8"/>
    <w:rsid w:val="00712390"/>
    <w:rsid w:val="0072120B"/>
    <w:rsid w:val="0072357B"/>
    <w:rsid w:val="00725ABE"/>
    <w:rsid w:val="00727B14"/>
    <w:rsid w:val="007347AD"/>
    <w:rsid w:val="007368FF"/>
    <w:rsid w:val="00737228"/>
    <w:rsid w:val="00742847"/>
    <w:rsid w:val="00754475"/>
    <w:rsid w:val="0075450B"/>
    <w:rsid w:val="007550FB"/>
    <w:rsid w:val="00756D76"/>
    <w:rsid w:val="007571F9"/>
    <w:rsid w:val="00761CDB"/>
    <w:rsid w:val="00764F94"/>
    <w:rsid w:val="00765437"/>
    <w:rsid w:val="00770A8E"/>
    <w:rsid w:val="00771C7D"/>
    <w:rsid w:val="00774E03"/>
    <w:rsid w:val="00775044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4B71"/>
    <w:rsid w:val="007A5112"/>
    <w:rsid w:val="007A5AC7"/>
    <w:rsid w:val="007A6AD2"/>
    <w:rsid w:val="007B2E4E"/>
    <w:rsid w:val="007B441C"/>
    <w:rsid w:val="007B79BA"/>
    <w:rsid w:val="007C2450"/>
    <w:rsid w:val="007C4992"/>
    <w:rsid w:val="007C790F"/>
    <w:rsid w:val="007D14AA"/>
    <w:rsid w:val="007D48D8"/>
    <w:rsid w:val="007E0FED"/>
    <w:rsid w:val="007E4006"/>
    <w:rsid w:val="007E4A1A"/>
    <w:rsid w:val="007E614E"/>
    <w:rsid w:val="007F07CC"/>
    <w:rsid w:val="007F0972"/>
    <w:rsid w:val="007F27B5"/>
    <w:rsid w:val="007F3EB3"/>
    <w:rsid w:val="007F4B99"/>
    <w:rsid w:val="007F5AB8"/>
    <w:rsid w:val="007F6001"/>
    <w:rsid w:val="00800074"/>
    <w:rsid w:val="0080779E"/>
    <w:rsid w:val="008130B6"/>
    <w:rsid w:val="008137B9"/>
    <w:rsid w:val="008139AD"/>
    <w:rsid w:val="00816F0D"/>
    <w:rsid w:val="00817586"/>
    <w:rsid w:val="00820457"/>
    <w:rsid w:val="00820798"/>
    <w:rsid w:val="00824EFD"/>
    <w:rsid w:val="008257BA"/>
    <w:rsid w:val="0082623B"/>
    <w:rsid w:val="00832326"/>
    <w:rsid w:val="00832555"/>
    <w:rsid w:val="008332E5"/>
    <w:rsid w:val="00834A52"/>
    <w:rsid w:val="0083628C"/>
    <w:rsid w:val="008373A3"/>
    <w:rsid w:val="0084425B"/>
    <w:rsid w:val="00844AE7"/>
    <w:rsid w:val="0084733C"/>
    <w:rsid w:val="00851084"/>
    <w:rsid w:val="008510E4"/>
    <w:rsid w:val="00852757"/>
    <w:rsid w:val="00852C6C"/>
    <w:rsid w:val="008535D4"/>
    <w:rsid w:val="00856711"/>
    <w:rsid w:val="00861EE4"/>
    <w:rsid w:val="00863335"/>
    <w:rsid w:val="00864622"/>
    <w:rsid w:val="008676F8"/>
    <w:rsid w:val="00867AF3"/>
    <w:rsid w:val="0087098C"/>
    <w:rsid w:val="00870F1C"/>
    <w:rsid w:val="00872135"/>
    <w:rsid w:val="00874E28"/>
    <w:rsid w:val="008757E0"/>
    <w:rsid w:val="0087608B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6AD"/>
    <w:rsid w:val="008C4855"/>
    <w:rsid w:val="008C5509"/>
    <w:rsid w:val="008D0531"/>
    <w:rsid w:val="008D1E04"/>
    <w:rsid w:val="008D25B0"/>
    <w:rsid w:val="008D48E4"/>
    <w:rsid w:val="008D4EB0"/>
    <w:rsid w:val="008E03DC"/>
    <w:rsid w:val="008E31D3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077F0"/>
    <w:rsid w:val="0091012D"/>
    <w:rsid w:val="009102CC"/>
    <w:rsid w:val="00911488"/>
    <w:rsid w:val="00912922"/>
    <w:rsid w:val="00914A05"/>
    <w:rsid w:val="00914C8D"/>
    <w:rsid w:val="0091588F"/>
    <w:rsid w:val="009170D1"/>
    <w:rsid w:val="00920ACD"/>
    <w:rsid w:val="00924B69"/>
    <w:rsid w:val="0093778F"/>
    <w:rsid w:val="00955789"/>
    <w:rsid w:val="009620DB"/>
    <w:rsid w:val="00963C07"/>
    <w:rsid w:val="009675A1"/>
    <w:rsid w:val="00967D3F"/>
    <w:rsid w:val="00973ABD"/>
    <w:rsid w:val="00974218"/>
    <w:rsid w:val="00974A0B"/>
    <w:rsid w:val="00980757"/>
    <w:rsid w:val="00980AA4"/>
    <w:rsid w:val="009841C1"/>
    <w:rsid w:val="009876DF"/>
    <w:rsid w:val="00987B3E"/>
    <w:rsid w:val="00993EAE"/>
    <w:rsid w:val="009963A5"/>
    <w:rsid w:val="009A7989"/>
    <w:rsid w:val="009B14B8"/>
    <w:rsid w:val="009B1F0E"/>
    <w:rsid w:val="009B200A"/>
    <w:rsid w:val="009B3226"/>
    <w:rsid w:val="009B4E2F"/>
    <w:rsid w:val="009B6612"/>
    <w:rsid w:val="009B7174"/>
    <w:rsid w:val="009C2BE7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52AC"/>
    <w:rsid w:val="009E596B"/>
    <w:rsid w:val="009F0B28"/>
    <w:rsid w:val="009F0CBF"/>
    <w:rsid w:val="009F1275"/>
    <w:rsid w:val="009F3EA3"/>
    <w:rsid w:val="009F46C4"/>
    <w:rsid w:val="009F52AB"/>
    <w:rsid w:val="00A005C0"/>
    <w:rsid w:val="00A00680"/>
    <w:rsid w:val="00A02EA6"/>
    <w:rsid w:val="00A04C2A"/>
    <w:rsid w:val="00A11C00"/>
    <w:rsid w:val="00A150BA"/>
    <w:rsid w:val="00A16199"/>
    <w:rsid w:val="00A16C14"/>
    <w:rsid w:val="00A1765D"/>
    <w:rsid w:val="00A17ACB"/>
    <w:rsid w:val="00A22FFA"/>
    <w:rsid w:val="00A312D2"/>
    <w:rsid w:val="00A40EE2"/>
    <w:rsid w:val="00A41828"/>
    <w:rsid w:val="00A41E3C"/>
    <w:rsid w:val="00A43B5E"/>
    <w:rsid w:val="00A451E6"/>
    <w:rsid w:val="00A47DE4"/>
    <w:rsid w:val="00A565B2"/>
    <w:rsid w:val="00A57136"/>
    <w:rsid w:val="00A617D7"/>
    <w:rsid w:val="00A61B9D"/>
    <w:rsid w:val="00A63F20"/>
    <w:rsid w:val="00A63FD0"/>
    <w:rsid w:val="00A647E1"/>
    <w:rsid w:val="00A65546"/>
    <w:rsid w:val="00A71B5D"/>
    <w:rsid w:val="00A71C0F"/>
    <w:rsid w:val="00A72A04"/>
    <w:rsid w:val="00A74F20"/>
    <w:rsid w:val="00A774BA"/>
    <w:rsid w:val="00A823C9"/>
    <w:rsid w:val="00A84E1B"/>
    <w:rsid w:val="00A902BB"/>
    <w:rsid w:val="00A90397"/>
    <w:rsid w:val="00A93955"/>
    <w:rsid w:val="00A93F22"/>
    <w:rsid w:val="00A94F5E"/>
    <w:rsid w:val="00A95DBE"/>
    <w:rsid w:val="00AA1C85"/>
    <w:rsid w:val="00AA3719"/>
    <w:rsid w:val="00AA38F4"/>
    <w:rsid w:val="00AA762D"/>
    <w:rsid w:val="00AA7CF9"/>
    <w:rsid w:val="00AB2E34"/>
    <w:rsid w:val="00AB3D4A"/>
    <w:rsid w:val="00AB4939"/>
    <w:rsid w:val="00AB4D85"/>
    <w:rsid w:val="00AB705E"/>
    <w:rsid w:val="00AB7A9E"/>
    <w:rsid w:val="00AC0AE9"/>
    <w:rsid w:val="00AC1F05"/>
    <w:rsid w:val="00AC2892"/>
    <w:rsid w:val="00AC34CE"/>
    <w:rsid w:val="00AC6320"/>
    <w:rsid w:val="00AC6821"/>
    <w:rsid w:val="00AC6B7A"/>
    <w:rsid w:val="00AC6C0A"/>
    <w:rsid w:val="00AC7D37"/>
    <w:rsid w:val="00AD21DA"/>
    <w:rsid w:val="00AD2DAE"/>
    <w:rsid w:val="00AD3F90"/>
    <w:rsid w:val="00AD6DF5"/>
    <w:rsid w:val="00AE007C"/>
    <w:rsid w:val="00AE25D8"/>
    <w:rsid w:val="00AE4C1D"/>
    <w:rsid w:val="00AE5BC6"/>
    <w:rsid w:val="00AE61BF"/>
    <w:rsid w:val="00AF4ADF"/>
    <w:rsid w:val="00AF6390"/>
    <w:rsid w:val="00B00553"/>
    <w:rsid w:val="00B05935"/>
    <w:rsid w:val="00B0743D"/>
    <w:rsid w:val="00B12D08"/>
    <w:rsid w:val="00B1539D"/>
    <w:rsid w:val="00B23004"/>
    <w:rsid w:val="00B2484D"/>
    <w:rsid w:val="00B25A05"/>
    <w:rsid w:val="00B2631F"/>
    <w:rsid w:val="00B30484"/>
    <w:rsid w:val="00B3339C"/>
    <w:rsid w:val="00B33B82"/>
    <w:rsid w:val="00B375AF"/>
    <w:rsid w:val="00B37D83"/>
    <w:rsid w:val="00B37F1C"/>
    <w:rsid w:val="00B404EC"/>
    <w:rsid w:val="00B435DB"/>
    <w:rsid w:val="00B455AE"/>
    <w:rsid w:val="00B46414"/>
    <w:rsid w:val="00B508FA"/>
    <w:rsid w:val="00B559E8"/>
    <w:rsid w:val="00B55ADA"/>
    <w:rsid w:val="00B56E4A"/>
    <w:rsid w:val="00B57FBE"/>
    <w:rsid w:val="00B617E6"/>
    <w:rsid w:val="00B653A3"/>
    <w:rsid w:val="00B6639A"/>
    <w:rsid w:val="00B66503"/>
    <w:rsid w:val="00B66836"/>
    <w:rsid w:val="00B70955"/>
    <w:rsid w:val="00B7134C"/>
    <w:rsid w:val="00B71469"/>
    <w:rsid w:val="00B71E69"/>
    <w:rsid w:val="00B74565"/>
    <w:rsid w:val="00B74961"/>
    <w:rsid w:val="00B765C1"/>
    <w:rsid w:val="00B7678F"/>
    <w:rsid w:val="00B8133C"/>
    <w:rsid w:val="00B835A3"/>
    <w:rsid w:val="00B93815"/>
    <w:rsid w:val="00B96FCF"/>
    <w:rsid w:val="00B9778E"/>
    <w:rsid w:val="00BA23B5"/>
    <w:rsid w:val="00BA4F63"/>
    <w:rsid w:val="00BA6026"/>
    <w:rsid w:val="00BA7B3E"/>
    <w:rsid w:val="00BB3BC9"/>
    <w:rsid w:val="00BB4500"/>
    <w:rsid w:val="00BB4E95"/>
    <w:rsid w:val="00BB5D09"/>
    <w:rsid w:val="00BB7E69"/>
    <w:rsid w:val="00BC1E56"/>
    <w:rsid w:val="00BC20D0"/>
    <w:rsid w:val="00BD0A5A"/>
    <w:rsid w:val="00BD1789"/>
    <w:rsid w:val="00BD1CB7"/>
    <w:rsid w:val="00BD52EB"/>
    <w:rsid w:val="00BD5333"/>
    <w:rsid w:val="00BD6835"/>
    <w:rsid w:val="00BE47E8"/>
    <w:rsid w:val="00BE49D4"/>
    <w:rsid w:val="00BF06C5"/>
    <w:rsid w:val="00BF208A"/>
    <w:rsid w:val="00BF70AA"/>
    <w:rsid w:val="00C0020C"/>
    <w:rsid w:val="00C00CEF"/>
    <w:rsid w:val="00C03234"/>
    <w:rsid w:val="00C041F7"/>
    <w:rsid w:val="00C07529"/>
    <w:rsid w:val="00C10370"/>
    <w:rsid w:val="00C13860"/>
    <w:rsid w:val="00C13CED"/>
    <w:rsid w:val="00C1567B"/>
    <w:rsid w:val="00C159EB"/>
    <w:rsid w:val="00C2063A"/>
    <w:rsid w:val="00C24D26"/>
    <w:rsid w:val="00C27AAC"/>
    <w:rsid w:val="00C30C8E"/>
    <w:rsid w:val="00C334A1"/>
    <w:rsid w:val="00C33D96"/>
    <w:rsid w:val="00C452C8"/>
    <w:rsid w:val="00C50614"/>
    <w:rsid w:val="00C50942"/>
    <w:rsid w:val="00C54CB3"/>
    <w:rsid w:val="00C60873"/>
    <w:rsid w:val="00C615BD"/>
    <w:rsid w:val="00C6184C"/>
    <w:rsid w:val="00C61F10"/>
    <w:rsid w:val="00C62154"/>
    <w:rsid w:val="00C6792F"/>
    <w:rsid w:val="00C70492"/>
    <w:rsid w:val="00C73F77"/>
    <w:rsid w:val="00C75EBB"/>
    <w:rsid w:val="00C80EF2"/>
    <w:rsid w:val="00C80F4C"/>
    <w:rsid w:val="00C81BA0"/>
    <w:rsid w:val="00C83007"/>
    <w:rsid w:val="00C85088"/>
    <w:rsid w:val="00C8590C"/>
    <w:rsid w:val="00C861AF"/>
    <w:rsid w:val="00C8749E"/>
    <w:rsid w:val="00C94724"/>
    <w:rsid w:val="00C953EB"/>
    <w:rsid w:val="00C97BEA"/>
    <w:rsid w:val="00CA01D1"/>
    <w:rsid w:val="00CA2960"/>
    <w:rsid w:val="00CA442D"/>
    <w:rsid w:val="00CA4810"/>
    <w:rsid w:val="00CA5716"/>
    <w:rsid w:val="00CA59CC"/>
    <w:rsid w:val="00CA6032"/>
    <w:rsid w:val="00CB27A1"/>
    <w:rsid w:val="00CB5E07"/>
    <w:rsid w:val="00CB63C6"/>
    <w:rsid w:val="00CC40C0"/>
    <w:rsid w:val="00CC7874"/>
    <w:rsid w:val="00CD191C"/>
    <w:rsid w:val="00CD3AD5"/>
    <w:rsid w:val="00CD44DB"/>
    <w:rsid w:val="00CD6DAB"/>
    <w:rsid w:val="00CD766F"/>
    <w:rsid w:val="00CD7D23"/>
    <w:rsid w:val="00CE120D"/>
    <w:rsid w:val="00CE23B3"/>
    <w:rsid w:val="00CE27F0"/>
    <w:rsid w:val="00CE3098"/>
    <w:rsid w:val="00CE42BE"/>
    <w:rsid w:val="00CE58F9"/>
    <w:rsid w:val="00CF0802"/>
    <w:rsid w:val="00CF3B42"/>
    <w:rsid w:val="00D02054"/>
    <w:rsid w:val="00D0365C"/>
    <w:rsid w:val="00D044F6"/>
    <w:rsid w:val="00D07421"/>
    <w:rsid w:val="00D07FD5"/>
    <w:rsid w:val="00D12346"/>
    <w:rsid w:val="00D132D9"/>
    <w:rsid w:val="00D15654"/>
    <w:rsid w:val="00D16B21"/>
    <w:rsid w:val="00D1721A"/>
    <w:rsid w:val="00D17290"/>
    <w:rsid w:val="00D17B5A"/>
    <w:rsid w:val="00D20152"/>
    <w:rsid w:val="00D205A2"/>
    <w:rsid w:val="00D247C5"/>
    <w:rsid w:val="00D27750"/>
    <w:rsid w:val="00D3338D"/>
    <w:rsid w:val="00D33993"/>
    <w:rsid w:val="00D37238"/>
    <w:rsid w:val="00D40525"/>
    <w:rsid w:val="00D42161"/>
    <w:rsid w:val="00D4323B"/>
    <w:rsid w:val="00D432B3"/>
    <w:rsid w:val="00D43AD3"/>
    <w:rsid w:val="00D44CB5"/>
    <w:rsid w:val="00D45E6E"/>
    <w:rsid w:val="00D46168"/>
    <w:rsid w:val="00D463D9"/>
    <w:rsid w:val="00D522E5"/>
    <w:rsid w:val="00D574B6"/>
    <w:rsid w:val="00D60374"/>
    <w:rsid w:val="00D61A06"/>
    <w:rsid w:val="00D632D4"/>
    <w:rsid w:val="00D6566F"/>
    <w:rsid w:val="00D65B8A"/>
    <w:rsid w:val="00D71BB6"/>
    <w:rsid w:val="00D7743C"/>
    <w:rsid w:val="00D77D63"/>
    <w:rsid w:val="00D81B67"/>
    <w:rsid w:val="00D81F6C"/>
    <w:rsid w:val="00D87B01"/>
    <w:rsid w:val="00D902E6"/>
    <w:rsid w:val="00D9052C"/>
    <w:rsid w:val="00D9349F"/>
    <w:rsid w:val="00D9525A"/>
    <w:rsid w:val="00D9649F"/>
    <w:rsid w:val="00DA128F"/>
    <w:rsid w:val="00DA182D"/>
    <w:rsid w:val="00DA1A0C"/>
    <w:rsid w:val="00DA5669"/>
    <w:rsid w:val="00DA5D09"/>
    <w:rsid w:val="00DB17DA"/>
    <w:rsid w:val="00DB585E"/>
    <w:rsid w:val="00DB5DC9"/>
    <w:rsid w:val="00DC1B20"/>
    <w:rsid w:val="00DC3B3E"/>
    <w:rsid w:val="00DC5920"/>
    <w:rsid w:val="00DC63F2"/>
    <w:rsid w:val="00DC65F4"/>
    <w:rsid w:val="00DD0AA6"/>
    <w:rsid w:val="00DD13C6"/>
    <w:rsid w:val="00DD4613"/>
    <w:rsid w:val="00DD61F8"/>
    <w:rsid w:val="00DD7238"/>
    <w:rsid w:val="00DE1B96"/>
    <w:rsid w:val="00DE7917"/>
    <w:rsid w:val="00DF223D"/>
    <w:rsid w:val="00DF383B"/>
    <w:rsid w:val="00DF5FAD"/>
    <w:rsid w:val="00DF6862"/>
    <w:rsid w:val="00DF780C"/>
    <w:rsid w:val="00E004F7"/>
    <w:rsid w:val="00E0693B"/>
    <w:rsid w:val="00E1573C"/>
    <w:rsid w:val="00E16A65"/>
    <w:rsid w:val="00E23760"/>
    <w:rsid w:val="00E2648B"/>
    <w:rsid w:val="00E358CA"/>
    <w:rsid w:val="00E36DD3"/>
    <w:rsid w:val="00E3759D"/>
    <w:rsid w:val="00E376A1"/>
    <w:rsid w:val="00E37CB1"/>
    <w:rsid w:val="00E40D3A"/>
    <w:rsid w:val="00E40D87"/>
    <w:rsid w:val="00E41B97"/>
    <w:rsid w:val="00E42698"/>
    <w:rsid w:val="00E42A01"/>
    <w:rsid w:val="00E53B05"/>
    <w:rsid w:val="00E563FB"/>
    <w:rsid w:val="00E60385"/>
    <w:rsid w:val="00E60B52"/>
    <w:rsid w:val="00E624CC"/>
    <w:rsid w:val="00E63756"/>
    <w:rsid w:val="00E64A58"/>
    <w:rsid w:val="00E661BB"/>
    <w:rsid w:val="00E66FDD"/>
    <w:rsid w:val="00E678A2"/>
    <w:rsid w:val="00E71610"/>
    <w:rsid w:val="00E71EE7"/>
    <w:rsid w:val="00E81B67"/>
    <w:rsid w:val="00E823DF"/>
    <w:rsid w:val="00E86C71"/>
    <w:rsid w:val="00E86E2C"/>
    <w:rsid w:val="00E90C67"/>
    <w:rsid w:val="00E92D7B"/>
    <w:rsid w:val="00E94D0C"/>
    <w:rsid w:val="00EA35B4"/>
    <w:rsid w:val="00EA3868"/>
    <w:rsid w:val="00EA40EF"/>
    <w:rsid w:val="00EB1989"/>
    <w:rsid w:val="00EB44FB"/>
    <w:rsid w:val="00EB4BC5"/>
    <w:rsid w:val="00EB5AEA"/>
    <w:rsid w:val="00EB60B3"/>
    <w:rsid w:val="00EC2C4B"/>
    <w:rsid w:val="00EC4421"/>
    <w:rsid w:val="00EC5DF6"/>
    <w:rsid w:val="00EC7B06"/>
    <w:rsid w:val="00ED164B"/>
    <w:rsid w:val="00ED40B1"/>
    <w:rsid w:val="00ED4856"/>
    <w:rsid w:val="00ED5B66"/>
    <w:rsid w:val="00ED79CC"/>
    <w:rsid w:val="00EE0DB5"/>
    <w:rsid w:val="00EE13F0"/>
    <w:rsid w:val="00EE1C84"/>
    <w:rsid w:val="00EE1E75"/>
    <w:rsid w:val="00EE2111"/>
    <w:rsid w:val="00EE2E1F"/>
    <w:rsid w:val="00EE55BA"/>
    <w:rsid w:val="00EE79BB"/>
    <w:rsid w:val="00EF29DD"/>
    <w:rsid w:val="00EF6558"/>
    <w:rsid w:val="00EF7C2D"/>
    <w:rsid w:val="00EF7D71"/>
    <w:rsid w:val="00EF7F15"/>
    <w:rsid w:val="00F006D9"/>
    <w:rsid w:val="00F008EF"/>
    <w:rsid w:val="00F00CB1"/>
    <w:rsid w:val="00F0552E"/>
    <w:rsid w:val="00F0668A"/>
    <w:rsid w:val="00F10A3F"/>
    <w:rsid w:val="00F14715"/>
    <w:rsid w:val="00F14760"/>
    <w:rsid w:val="00F15BF2"/>
    <w:rsid w:val="00F2236B"/>
    <w:rsid w:val="00F22DE3"/>
    <w:rsid w:val="00F23127"/>
    <w:rsid w:val="00F272EC"/>
    <w:rsid w:val="00F309E3"/>
    <w:rsid w:val="00F33D74"/>
    <w:rsid w:val="00F36E86"/>
    <w:rsid w:val="00F37089"/>
    <w:rsid w:val="00F40999"/>
    <w:rsid w:val="00F43691"/>
    <w:rsid w:val="00F45406"/>
    <w:rsid w:val="00F45921"/>
    <w:rsid w:val="00F50DAF"/>
    <w:rsid w:val="00F51EBC"/>
    <w:rsid w:val="00F56BA4"/>
    <w:rsid w:val="00F56D59"/>
    <w:rsid w:val="00F57944"/>
    <w:rsid w:val="00F6029F"/>
    <w:rsid w:val="00F60967"/>
    <w:rsid w:val="00F6328D"/>
    <w:rsid w:val="00F6329A"/>
    <w:rsid w:val="00F66A1D"/>
    <w:rsid w:val="00F679E4"/>
    <w:rsid w:val="00F704CF"/>
    <w:rsid w:val="00F713EF"/>
    <w:rsid w:val="00F716FF"/>
    <w:rsid w:val="00F7726A"/>
    <w:rsid w:val="00F82B7C"/>
    <w:rsid w:val="00F83486"/>
    <w:rsid w:val="00F83E8C"/>
    <w:rsid w:val="00F87CB5"/>
    <w:rsid w:val="00F93B4F"/>
    <w:rsid w:val="00F94737"/>
    <w:rsid w:val="00F95265"/>
    <w:rsid w:val="00F971C7"/>
    <w:rsid w:val="00FA2C66"/>
    <w:rsid w:val="00FA341E"/>
    <w:rsid w:val="00FA388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0C1E"/>
    <w:rsid w:val="00FD2D97"/>
    <w:rsid w:val="00FD3F6F"/>
    <w:rsid w:val="00FD4AE2"/>
    <w:rsid w:val="00FD5721"/>
    <w:rsid w:val="00FD653A"/>
    <w:rsid w:val="00FD7C8E"/>
    <w:rsid w:val="00FE0CB5"/>
    <w:rsid w:val="00FE0D28"/>
    <w:rsid w:val="00FF0EBB"/>
    <w:rsid w:val="00FF17E7"/>
    <w:rsid w:val="00FF2F43"/>
    <w:rsid w:val="00FF4A65"/>
    <w:rsid w:val="00FF4F03"/>
    <w:rsid w:val="00FF5E4D"/>
    <w:rsid w:val="00FF6DB7"/>
    <w:rsid w:val="06B86512"/>
    <w:rsid w:val="07323C5D"/>
    <w:rsid w:val="0898267C"/>
    <w:rsid w:val="0DB241E0"/>
    <w:rsid w:val="10A02655"/>
    <w:rsid w:val="137D5F06"/>
    <w:rsid w:val="138E61A0"/>
    <w:rsid w:val="16E940A2"/>
    <w:rsid w:val="1B0D536D"/>
    <w:rsid w:val="1CA82B90"/>
    <w:rsid w:val="1FA4037A"/>
    <w:rsid w:val="25DA4C26"/>
    <w:rsid w:val="2E374C94"/>
    <w:rsid w:val="2E986CFE"/>
    <w:rsid w:val="308E18C1"/>
    <w:rsid w:val="351020AA"/>
    <w:rsid w:val="3B173FF2"/>
    <w:rsid w:val="414A2F2A"/>
    <w:rsid w:val="41607664"/>
    <w:rsid w:val="4494718F"/>
    <w:rsid w:val="48B127F0"/>
    <w:rsid w:val="503E6C32"/>
    <w:rsid w:val="51C904BB"/>
    <w:rsid w:val="528F4A01"/>
    <w:rsid w:val="54B81330"/>
    <w:rsid w:val="59C21551"/>
    <w:rsid w:val="5B0950EB"/>
    <w:rsid w:val="6649705F"/>
    <w:rsid w:val="699B4CCF"/>
    <w:rsid w:val="6E66012B"/>
    <w:rsid w:val="6F566859"/>
    <w:rsid w:val="7252521E"/>
    <w:rsid w:val="72AB72EF"/>
    <w:rsid w:val="72FB1AE8"/>
    <w:rsid w:val="75400D68"/>
    <w:rsid w:val="76C778EB"/>
    <w:rsid w:val="7A5D142C"/>
    <w:rsid w:val="7F2561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05208C-5CEB-4531-9757-7015881DFAD1}">
  <ds:schemaRefs/>
</ds:datastoreItem>
</file>

<file path=customXml/itemProps3.xml><?xml version="1.0" encoding="utf-8"?>
<ds:datastoreItem xmlns:ds="http://schemas.openxmlformats.org/officeDocument/2006/customXml" ds:itemID="{547534C1-321D-4C0B-9D51-AA133DA5F584}">
  <ds:schemaRefs/>
</ds:datastoreItem>
</file>

<file path=customXml/itemProps4.xml><?xml version="1.0" encoding="utf-8"?>
<ds:datastoreItem xmlns:ds="http://schemas.openxmlformats.org/officeDocument/2006/customXml" ds:itemID="{1A5AAE97-7767-4350-BC4C-D8BD8B855F0B}">
  <ds:schemaRefs/>
</ds:datastoreItem>
</file>

<file path=customXml/itemProps5.xml><?xml version="1.0" encoding="utf-8"?>
<ds:datastoreItem xmlns:ds="http://schemas.openxmlformats.org/officeDocument/2006/customXml" ds:itemID="{DD5ADA96-6B37-44C9-916B-603F7A79B2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66</Words>
  <Characters>393</Characters>
  <Lines>13</Lines>
  <Paragraphs>3</Paragraphs>
  <TotalTime>1</TotalTime>
  <ScaleCrop>false</ScaleCrop>
  <LinksUpToDate>false</LinksUpToDate>
  <CharactersWithSpaces>1651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2026-06-09T05:40:00Z</dcterms:created>
  <dc:creator>Harold</dc:creator>
  <cp:keywords>FoxChit SOFTWARE SOLUTIONS</cp:keywords>
  <cp:lastModifiedBy>John Paul Gonzaga</cp:lastModifiedBy>
  <cp:lastPrinted>2026-03-24T07:36:00Z</cp:lastPrinted>
  <dcterms:modified xsi:type="dcterms:W3CDTF">2026-08-01T05:10:03Z</dcterms:modified>
  <dc:subject>Macro Virus Infection by The Narkotic Network</dc:subject>
  <dc:title>LOVE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F2C5C5F26CBE4A858195F3F329415EA9_13</vt:lpwstr>
  </property>
</Properties>
</file>